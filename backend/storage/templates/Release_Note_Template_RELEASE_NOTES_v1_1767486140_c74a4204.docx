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color w:val="auto"/>
          <w:kern w:val="2"/>
          <w:sz w:val="2"/>
          <w:szCs w:val="22"/>
          <w:lang w:val="en-GB"/>
          <w14:ligatures w14:val="standardContextual"/>
        </w:rPr>
        <w:id w:val="-87702275"/>
        <w:docPartObj>
          <w:docPartGallery w:val="Cover Pages"/>
          <w:docPartUnique/>
        </w:docPartObj>
      </w:sdtPr>
      <w:sdtEndPr>
        <w:rPr>
          <w:color w:val="auto"/>
          <w:sz w:val="24"/>
          <w:szCs w:val="24"/>
          <w:lang w:val="en-GB"/>
        </w:rPr>
      </w:sdtEndPr>
      <w:sdtContent>
        <w:p w:rsidRPr="008847F6" w:rsidR="00D457DC" w:rsidRDefault="00E260D7" w14:paraId="56C2F01F" w14:textId="77777777">
          <w:pPr>
            <w:pStyle w:val="NoSpacing"/>
            <w:rPr>
              <w:sz w:val="2"/>
              <w:lang w:val="en-GB"/>
            </w:rPr>
          </w:pPr>
          <w:r w:rsidRPr="008847F6">
            <w:rPr>
              <w:noProof/>
              <w:lang w:val="en-GB"/>
            </w:rPr>
            <mc:AlternateContent>
              <mc:Choice Requires="wps">
                <w:drawing>
                  <wp:anchor distT="0" distB="0" distL="114300" distR="114300" simplePos="0" relativeHeight="251658241" behindDoc="0" locked="0" layoutInCell="1" allowOverlap="1" wp14:anchorId="58949A55" wp14:editId="1B9BAFFB">
                    <wp:simplePos x="0" y="0"/>
                    <wp:positionH relativeFrom="column">
                      <wp:posOffset>-3381738</wp:posOffset>
                    </wp:positionH>
                    <wp:positionV relativeFrom="paragraph">
                      <wp:posOffset>-2053680</wp:posOffset>
                    </wp:positionV>
                    <wp:extent cx="7086600" cy="6792686"/>
                    <wp:effectExtent l="0" t="0" r="0" b="8255"/>
                    <wp:wrapNone/>
                    <wp:docPr id="1940111278" name="Oval 9"/>
                    <wp:cNvGraphicFramePr/>
                    <a:graphic xmlns:a="http://schemas.openxmlformats.org/drawingml/2006/main">
                      <a:graphicData uri="http://schemas.microsoft.com/office/word/2010/wordprocessingShape">
                        <wps:wsp>
                          <wps:cNvSpPr/>
                          <wps:spPr>
                            <a:xfrm>
                              <a:off x="0" y="0"/>
                              <a:ext cx="7086600" cy="6792686"/>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9" style="position:absolute;margin-left:-266.3pt;margin-top:-161.7pt;width:558pt;height:534.8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0724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">
                    <v:stroke joinstyle="miter"/>
                  </v:oval>
                </w:pict>
              </mc:Fallback>
            </mc:AlternateContent>
          </w:r>
          <w:r w:rsidRPr="008847F6" w:rsidR="00D457DC">
            <w:rPr>
              <w:noProof/>
              <w:sz w:val="2"/>
              <w:lang w:val="en-GB"/>
              <w14:ligatures w14:val="standardContextual"/>
            </w:rPr>
            <mc:AlternateContent>
              <mc:Choice Requires="wps">
                <w:drawing>
                  <wp:anchor distT="0" distB="0" distL="114300" distR="114300" simplePos="0" relativeHeight="251658240" behindDoc="0" locked="0" layoutInCell="1" allowOverlap="1" wp14:anchorId="6C413C89" wp14:editId="1DBC32C8">
                    <wp:simplePos x="0" y="0"/>
                    <wp:positionH relativeFrom="column">
                      <wp:posOffset>-892175</wp:posOffset>
                    </wp:positionH>
                    <wp:positionV relativeFrom="paragraph">
                      <wp:posOffset>-899795</wp:posOffset>
                    </wp:positionV>
                    <wp:extent cx="7566660" cy="10713720"/>
                    <wp:effectExtent l="0" t="0" r="15240" b="11430"/>
                    <wp:wrapNone/>
                    <wp:docPr id="1989931191" name="Rectangle 8"/>
                    <wp:cNvGraphicFramePr/>
                    <a:graphic xmlns:a="http://schemas.openxmlformats.org/drawingml/2006/main">
                      <a:graphicData uri="http://schemas.microsoft.com/office/word/2010/wordprocessingShape">
                        <wps:wsp>
                          <wps:cNvSpPr/>
                          <wps:spPr>
                            <a:xfrm>
                              <a:off x="0" y="0"/>
                              <a:ext cx="7566660" cy="10713720"/>
                            </a:xfrm>
                            <a:prstGeom prst="rect">
                              <a:avLst/>
                            </a:prstGeom>
                            <a:gradFill>
                              <a:gsLst>
                                <a:gs pos="0">
                                  <a:srgbClr val="58267E"/>
                                </a:gs>
                                <a:gs pos="38000">
                                  <a:srgbClr val="8739C1"/>
                                </a:gs>
                                <a:gs pos="72000">
                                  <a:srgbClr val="A66BD3"/>
                                </a:gs>
                                <a:gs pos="100000">
                                  <a:srgbClr val="B889DB"/>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8" style="position:absolute;margin-left:-70.25pt;margin-top:-70.85pt;width:595.8pt;height:843.6pt;z-index:251629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58267e" strokecolor="#09101d [484]" strokeweight="1pt" w14:anchorId="467963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">
                    <v:fill type="gradient" color2="#b889db" colors="0 #58267e;24904f #8739c1;47186f #a66bd3;1 #b889db" focus="100%"/>
                  </v:rect>
                </w:pict>
              </mc:Fallback>
            </mc:AlternateContent>
          </w:r>
        </w:p>
        <w:p w:rsidRPr="008847F6" w:rsidR="00D457DC" w:rsidRDefault="00D457DC" w14:paraId="0F82BC5E" w14:textId="77777777"/>
        <w:p w:rsidRPr="008847F6" w:rsidR="00D457DC" w:rsidRDefault="00DA7649" w14:paraId="2581133A" w14:textId="37593973">
          <w:r w:rsidRPr="008847F6">
            <w:rPr>
              <w:noProof/>
            </w:rPr>
            <mc:AlternateContent>
              <mc:Choice Requires="wps">
                <w:drawing>
                  <wp:anchor distT="0" distB="0" distL="114300" distR="114300" simplePos="0" relativeHeight="251658245" behindDoc="0" locked="0" layoutInCell="1" allowOverlap="1" wp14:anchorId="39A19DA3" wp14:editId="10449647">
                    <wp:simplePos x="0" y="0"/>
                    <wp:positionH relativeFrom="column">
                      <wp:posOffset>-709295</wp:posOffset>
                    </wp:positionH>
                    <wp:positionV relativeFrom="paragraph">
                      <wp:posOffset>1372870</wp:posOffset>
                    </wp:positionV>
                    <wp:extent cx="3596640" cy="2405380"/>
                    <wp:effectExtent l="0" t="0" r="0" b="0"/>
                    <wp:wrapNone/>
                    <wp:docPr id="959194050" name="Text Box 12"/>
                    <wp:cNvGraphicFramePr/>
                    <a:graphic xmlns:a="http://schemas.openxmlformats.org/drawingml/2006/main">
                      <a:graphicData uri="http://schemas.microsoft.com/office/word/2010/wordprocessingShape">
                        <wps:wsp>
                          <wps:cNvSpPr txBox="1"/>
                          <wps:spPr>
                            <a:xfrm>
                              <a:off x="0" y="0"/>
                              <a:ext cx="3596640" cy="2405380"/>
                            </a:xfrm>
                            <a:prstGeom prst="rect">
                              <a:avLst/>
                            </a:prstGeom>
                            <a:noFill/>
                            <a:ln w="6350">
                              <a:noFill/>
                            </a:ln>
                          </wps:spPr>
                          <wps:txbx>
                            <w:txbxContent>
                              <w:p w:rsidRPr="00DC1A31" w:rsidR="0055434F" w:rsidP="0055434F" w:rsidRDefault="0055434F" w14:paraId="21D9E05B" w14:textId="677A5021">
                                <w:pPr>
                                  <w:pStyle w:val="Title"/>
                                  <w:rPr>
                                    <w:color w:val="7030A0"/>
                                    <w:sz w:val="160"/>
                                    <w:szCs w:val="160"/>
                                  </w:rPr>
                                </w:pPr>
                                <w:r w:rsidRPr="00DC1A31">
                                  <w:rPr>
                                    <w:color w:val="7030A0"/>
                                    <w:sz w:val="160"/>
                                    <w:szCs w:val="160"/>
                                  </w:rPr>
                                  <w:t xml:space="preserve">Release </w:t>
                                </w:r>
                                <w:r w:rsidRPr="00DC1A31" w:rsidR="00DC1A31">
                                  <w:rPr>
                                    <w:color w:val="7030A0"/>
                                    <w:sz w:val="160"/>
                                    <w:szCs w:val="160"/>
                                  </w:rPr>
                                  <w:t>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9A19DA3">
                    <v:stroke joinstyle="miter"/>
                    <v:path gradientshapeok="t" o:connecttype="rect"/>
                  </v:shapetype>
                  <v:shape id="Text Box 12" style="position:absolute;margin-left:-55.85pt;margin-top:108.1pt;width:283.2pt;height:189.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">
                    <v:textbox>
                      <w:txbxContent>
                        <w:p w:rsidRPr="00DC1A31" w:rsidR="0055434F" w:rsidP="0055434F" w:rsidRDefault="0055434F" w14:paraId="21D9E05B" w14:textId="677A5021">
                          <w:pPr>
                            <w:pStyle w:val="Title"/>
                            <w:rPr>
                              <w:color w:val="7030A0"/>
                              <w:sz w:val="160"/>
                              <w:szCs w:val="160"/>
                            </w:rPr>
                          </w:pPr>
                          <w:r w:rsidRPr="00DC1A31">
                            <w:rPr>
                              <w:color w:val="7030A0"/>
                              <w:sz w:val="160"/>
                              <w:szCs w:val="160"/>
                            </w:rPr>
                            <w:t xml:space="preserve">Release </w:t>
                          </w:r>
                          <w:r w:rsidRPr="00DC1A31" w:rsidR="00DC1A31">
                            <w:rPr>
                              <w:color w:val="7030A0"/>
                              <w:sz w:val="160"/>
                              <w:szCs w:val="160"/>
                            </w:rPr>
                            <w:t>Notes</w:t>
                          </w:r>
                        </w:p>
                      </w:txbxContent>
                    </v:textbox>
                  </v:shape>
                </w:pict>
              </mc:Fallback>
            </mc:AlternateContent>
          </w:r>
          <w:r w:rsidRPr="008847F6" w:rsidR="008D15A6">
            <w:rPr>
              <w:noProof/>
            </w:rPr>
            <mc:AlternateContent>
              <mc:Choice Requires="wps">
                <w:drawing>
                  <wp:anchor distT="0" distB="0" distL="114300" distR="114300" simplePos="0" relativeHeight="251658244" behindDoc="0" locked="0" layoutInCell="1" allowOverlap="1" wp14:anchorId="57F4E26B" wp14:editId="06E87BFA">
                    <wp:simplePos x="0" y="0"/>
                    <wp:positionH relativeFrom="page">
                      <wp:posOffset>3162300</wp:posOffset>
                    </wp:positionH>
                    <wp:positionV relativeFrom="margin">
                      <wp:posOffset>6247765</wp:posOffset>
                    </wp:positionV>
                    <wp:extent cx="4343400" cy="3145790"/>
                    <wp:effectExtent l="0" t="0" r="0" b="0"/>
                    <wp:wrapNone/>
                    <wp:docPr id="62" name="Text Box 66"/>
                    <wp:cNvGraphicFramePr/>
                    <a:graphic xmlns:a="http://schemas.openxmlformats.org/drawingml/2006/main">
                      <a:graphicData uri="http://schemas.microsoft.com/office/word/2010/wordprocessingShape">
                        <wps:wsp>
                          <wps:cNvSpPr txBox="1"/>
                          <wps:spPr>
                            <a:xfrm>
                              <a:off x="0" y="0"/>
                              <a:ext cx="4343400" cy="31457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7030A0"/>
                                    <w:sz w:val="64"/>
                                    <w:szCs w:val="64"/>
                                    <w:lang w:val="en-GB"/>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Pr="00C64C9D" w:rsidR="00D457DC" w:rsidRDefault="00DA7649" w14:paraId="13E99AFF" w14:textId="0B8EFDA4">
                                    <w:pPr>
                                      <w:pStyle w:val="NoSpacing"/>
                                      <w:rPr>
                                        <w:rFonts w:asciiTheme="majorHAnsi" w:hAnsiTheme="majorHAnsi" w:eastAsiaTheme="majorEastAsia" w:cstheme="majorBidi"/>
                                        <w:caps/>
                                        <w:color w:val="7030A0"/>
                                        <w:sz w:val="68"/>
                                        <w:szCs w:val="68"/>
                                        <w:lang w:val="en-GB"/>
                                      </w:rPr>
                                    </w:pPr>
                                    <w:r>
                                      <w:rPr>
                                        <w:rFonts w:asciiTheme="majorHAnsi" w:hAnsiTheme="majorHAnsi" w:eastAsiaTheme="majorEastAsia" w:cstheme="majorBidi"/>
                                        <w:caps/>
                                        <w:color w:val="7030A0"/>
                                        <w:sz w:val="64"/>
                                        <w:szCs w:val="64"/>
                                        <w:lang w:val="en-GB"/>
                                      </w:rPr>
                                      <w:t>{</w:t>
                                    </w:r>
                                    <w:r w:rsidR="00F96C9F">
                                      <w:rPr>
                                        <w:rFonts w:asciiTheme="majorHAnsi" w:hAnsiTheme="majorHAnsi" w:eastAsiaTheme="majorEastAsia" w:cstheme="majorBidi"/>
                                        <w:caps/>
                                        <w:color w:val="7030A0"/>
                                        <w:sz w:val="64"/>
                                        <w:szCs w:val="64"/>
                                        <w:lang w:val="en-GB"/>
                                      </w:rPr>
                                      <w:t>ROBOT NAME</w:t>
                                    </w:r>
                                    <w:r>
                                      <w:rPr>
                                        <w:rFonts w:asciiTheme="majorHAnsi" w:hAnsiTheme="majorHAnsi" w:eastAsiaTheme="majorEastAsia" w:cstheme="majorBidi"/>
                                        <w:caps/>
                                        <w:color w:val="7030A0"/>
                                        <w:sz w:val="64"/>
                                        <w:szCs w:val="64"/>
                                        <w:lang w:val="en-GB"/>
                                      </w:rPr>
                                      <w:t>}</w:t>
                                    </w:r>
                                  </w:p>
                                </w:sdtContent>
                              </w:sdt>
                              <w:p w:rsidR="00D457DC" w:rsidP="00F96C9F" w:rsidRDefault="009B71D7" w14:paraId="03EBDD17" w14:textId="22AB5615">
                                <w:pPr>
                                  <w:pStyle w:val="NoSpacing"/>
                                  <w:spacing w:before="120"/>
                                  <w:jc w:val="right"/>
                                  <w:rPr>
                                    <w:color w:val="7030A0"/>
                                    <w:sz w:val="36"/>
                                    <w:szCs w:val="36"/>
                                    <w:lang w:val="en-GB"/>
                                  </w:rPr>
                                </w:pPr>
                                <w:r>
                                  <w:rPr>
                                    <w:color w:val="7030A0"/>
                                    <w:sz w:val="36"/>
                                    <w:szCs w:val="36"/>
                                    <w:lang w:val="en-GB"/>
                                  </w:rPr>
                                  <w:t>{</w:t>
                                </w:r>
                                <w:r w:rsidR="00F96C9F">
                                  <w:rPr>
                                    <w:color w:val="7030A0"/>
                                    <w:sz w:val="36"/>
                                    <w:szCs w:val="36"/>
                                    <w:lang w:val="en-GB"/>
                                  </w:rPr>
                                  <w:t>Version</w:t>
                                </w:r>
                                <w:r>
                                  <w:rPr>
                                    <w:color w:val="7030A0"/>
                                    <w:sz w:val="36"/>
                                    <w:szCs w:val="36"/>
                                    <w:lang w:val="en-GB"/>
                                  </w:rPr>
                                  <w:t>}</w:t>
                                </w:r>
                              </w:p>
                              <w:p w:rsidRPr="00C64C9D" w:rsidR="00F96C9F" w:rsidP="00F96C9F" w:rsidRDefault="00F96C9F" w14:paraId="2F6E460B" w14:textId="63354185">
                                <w:pPr>
                                  <w:pStyle w:val="NoSpacing"/>
                                  <w:spacing w:before="120"/>
                                  <w:jc w:val="right"/>
                                  <w:rPr>
                                    <w:color w:val="7030A0"/>
                                    <w:sz w:val="36"/>
                                    <w:szCs w:val="36"/>
                                    <w:lang w:val="en-GB"/>
                                  </w:rPr>
                                </w:pPr>
                                <w:r>
                                  <w:rPr>
                                    <w:color w:val="7030A0"/>
                                    <w:sz w:val="36"/>
                                    <w:szCs w:val="36"/>
                                    <w:lang w:val="en-GB"/>
                                  </w:rPr>
                                  <w:t>{Date}</w:t>
                                </w:r>
                              </w:p>
                              <w:p w:rsidRPr="00C64C9D" w:rsidR="00E260D7" w:rsidRDefault="00E260D7" w14:paraId="0A8D7488" w14:textId="77777777">
                                <w:pPr>
                                  <w:pStyle w:val="NoSpacing"/>
                                  <w:spacing w:before="120"/>
                                  <w:rPr>
                                    <w:color w:val="7030A0"/>
                                    <w:sz w:val="36"/>
                                    <w:szCs w:val="36"/>
                                    <w:lang w:val="en-GB"/>
                                  </w:rPr>
                                </w:pPr>
                              </w:p>
                              <w:p w:rsidRPr="00C64C9D" w:rsidR="00E260D7" w:rsidRDefault="00E260D7" w14:paraId="6FBC2938" w14:textId="77777777">
                                <w:pPr>
                                  <w:pStyle w:val="NoSpacing"/>
                                  <w:spacing w:before="120"/>
                                  <w:rPr>
                                    <w:color w:val="7030A0"/>
                                    <w:sz w:val="36"/>
                                    <w:szCs w:val="36"/>
                                    <w:lang w:val="en-GB"/>
                                  </w:rPr>
                                </w:pPr>
                              </w:p>
                              <w:p w:rsidRPr="00C64C9D" w:rsidR="00E260D7" w:rsidRDefault="00E260D7" w14:paraId="208642CE" w14:textId="77777777">
                                <w:pPr>
                                  <w:pStyle w:val="NoSpacing"/>
                                  <w:spacing w:before="120"/>
                                  <w:rPr>
                                    <w:color w:val="7030A0"/>
                                    <w:sz w:val="36"/>
                                    <w:szCs w:val="36"/>
                                    <w:lang w:val="en-GB"/>
                                  </w:rPr>
                                </w:pPr>
                              </w:p>
                              <w:p w:rsidRPr="00C64C9D" w:rsidR="00E260D7" w:rsidRDefault="00E260D7" w14:paraId="59BD9D3F" w14:textId="77777777">
                                <w:pPr>
                                  <w:pStyle w:val="NoSpacing"/>
                                  <w:spacing w:before="120"/>
                                  <w:rPr>
                                    <w:color w:val="7030A0"/>
                                    <w:sz w:val="36"/>
                                    <w:szCs w:val="36"/>
                                    <w:lang w:val="en-GB"/>
                                  </w:rPr>
                                </w:pPr>
                              </w:p>
                              <w:p w:rsidRPr="00C64C9D" w:rsidR="00E260D7" w:rsidRDefault="00E260D7" w14:paraId="5A464D81" w14:textId="77777777">
                                <w:pPr>
                                  <w:pStyle w:val="NoSpacing"/>
                                  <w:spacing w:before="120"/>
                                  <w:rPr>
                                    <w:color w:val="7030A0"/>
                                    <w:sz w:val="36"/>
                                    <w:szCs w:val="36"/>
                                    <w:lang w:val="en-GB"/>
                                  </w:rPr>
                                </w:pPr>
                              </w:p>
                              <w:p w:rsidRPr="00C64C9D" w:rsidR="00D457DC" w:rsidRDefault="00D457DC" w14:paraId="561842FA" w14:textId="4245CC83">
                                <w:pPr>
                                  <w:rPr>
                                    <w:color w:val="7030A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66" style="position:absolute;margin-left:249pt;margin-top:491.95pt;width:342pt;height:247.7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" w14:anchorId="57F4E26B">
                    <v:textbox>
                      <w:txbxContent>
                        <w:sdt>
                          <w:sdtPr>
                            <w:rPr>
                              <w:rFonts w:asciiTheme="majorHAnsi" w:hAnsiTheme="majorHAnsi" w:eastAsiaTheme="majorEastAsia" w:cstheme="majorBidi"/>
                              <w:caps/>
                              <w:color w:val="7030A0"/>
                              <w:sz w:val="64"/>
                              <w:szCs w:val="64"/>
                              <w:lang w:val="en-GB"/>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Pr="00C64C9D" w:rsidR="00D457DC" w:rsidRDefault="00DA7649" w14:paraId="13E99AFF" w14:textId="0B8EFDA4">
                              <w:pPr>
                                <w:pStyle w:val="NoSpacing"/>
                                <w:rPr>
                                  <w:rFonts w:asciiTheme="majorHAnsi" w:hAnsiTheme="majorHAnsi" w:eastAsiaTheme="majorEastAsia" w:cstheme="majorBidi"/>
                                  <w:caps/>
                                  <w:color w:val="7030A0"/>
                                  <w:sz w:val="68"/>
                                  <w:szCs w:val="68"/>
                                  <w:lang w:val="en-GB"/>
                                </w:rPr>
                              </w:pPr>
                              <w:r>
                                <w:rPr>
                                  <w:rFonts w:asciiTheme="majorHAnsi" w:hAnsiTheme="majorHAnsi" w:eastAsiaTheme="majorEastAsia" w:cstheme="majorBidi"/>
                                  <w:caps/>
                                  <w:color w:val="7030A0"/>
                                  <w:sz w:val="64"/>
                                  <w:szCs w:val="64"/>
                                  <w:lang w:val="en-GB"/>
                                </w:rPr>
                                <w:t>{</w:t>
                              </w:r>
                              <w:r w:rsidR="00F96C9F">
                                <w:rPr>
                                  <w:rFonts w:asciiTheme="majorHAnsi" w:hAnsiTheme="majorHAnsi" w:eastAsiaTheme="majorEastAsia" w:cstheme="majorBidi"/>
                                  <w:caps/>
                                  <w:color w:val="7030A0"/>
                                  <w:sz w:val="64"/>
                                  <w:szCs w:val="64"/>
                                  <w:lang w:val="en-GB"/>
                                </w:rPr>
                                <w:t>ROBOT NAME</w:t>
                              </w:r>
                              <w:r>
                                <w:rPr>
                                  <w:rFonts w:asciiTheme="majorHAnsi" w:hAnsiTheme="majorHAnsi" w:eastAsiaTheme="majorEastAsia" w:cstheme="majorBidi"/>
                                  <w:caps/>
                                  <w:color w:val="7030A0"/>
                                  <w:sz w:val="64"/>
                                  <w:szCs w:val="64"/>
                                  <w:lang w:val="en-GB"/>
                                </w:rPr>
                                <w:t>}</w:t>
                              </w:r>
                            </w:p>
                          </w:sdtContent>
                        </w:sdt>
                        <w:p w:rsidR="00D457DC" w:rsidP="00F96C9F" w:rsidRDefault="009B71D7" w14:paraId="03EBDD17" w14:textId="22AB5615">
                          <w:pPr>
                            <w:pStyle w:val="NoSpacing"/>
                            <w:spacing w:before="120"/>
                            <w:jc w:val="right"/>
                            <w:rPr>
                              <w:color w:val="7030A0"/>
                              <w:sz w:val="36"/>
                              <w:szCs w:val="36"/>
                              <w:lang w:val="en-GB"/>
                            </w:rPr>
                          </w:pPr>
                          <w:r>
                            <w:rPr>
                              <w:color w:val="7030A0"/>
                              <w:sz w:val="36"/>
                              <w:szCs w:val="36"/>
                              <w:lang w:val="en-GB"/>
                            </w:rPr>
                            <w:t>{</w:t>
                          </w:r>
                          <w:r w:rsidR="00F96C9F">
                            <w:rPr>
                              <w:color w:val="7030A0"/>
                              <w:sz w:val="36"/>
                              <w:szCs w:val="36"/>
                              <w:lang w:val="en-GB"/>
                            </w:rPr>
                            <w:t>Version</w:t>
                          </w:r>
                          <w:r>
                            <w:rPr>
                              <w:color w:val="7030A0"/>
                              <w:sz w:val="36"/>
                              <w:szCs w:val="36"/>
                              <w:lang w:val="en-GB"/>
                            </w:rPr>
                            <w:t>}</w:t>
                          </w:r>
                        </w:p>
                        <w:p w:rsidRPr="00C64C9D" w:rsidR="00F96C9F" w:rsidP="00F96C9F" w:rsidRDefault="00F96C9F" w14:paraId="2F6E460B" w14:textId="63354185">
                          <w:pPr>
                            <w:pStyle w:val="NoSpacing"/>
                            <w:spacing w:before="120"/>
                            <w:jc w:val="right"/>
                            <w:rPr>
                              <w:color w:val="7030A0"/>
                              <w:sz w:val="36"/>
                              <w:szCs w:val="36"/>
                              <w:lang w:val="en-GB"/>
                            </w:rPr>
                          </w:pPr>
                          <w:r>
                            <w:rPr>
                              <w:color w:val="7030A0"/>
                              <w:sz w:val="36"/>
                              <w:szCs w:val="36"/>
                              <w:lang w:val="en-GB"/>
                            </w:rPr>
                            <w:t>{Date}</w:t>
                          </w:r>
                        </w:p>
                        <w:p w:rsidRPr="00C64C9D" w:rsidR="00E260D7" w:rsidRDefault="00E260D7" w14:paraId="0A8D7488" w14:textId="77777777">
                          <w:pPr>
                            <w:pStyle w:val="NoSpacing"/>
                            <w:spacing w:before="120"/>
                            <w:rPr>
                              <w:color w:val="7030A0"/>
                              <w:sz w:val="36"/>
                              <w:szCs w:val="36"/>
                              <w:lang w:val="en-GB"/>
                            </w:rPr>
                          </w:pPr>
                        </w:p>
                        <w:p w:rsidRPr="00C64C9D" w:rsidR="00E260D7" w:rsidRDefault="00E260D7" w14:paraId="6FBC2938" w14:textId="77777777">
                          <w:pPr>
                            <w:pStyle w:val="NoSpacing"/>
                            <w:spacing w:before="120"/>
                            <w:rPr>
                              <w:color w:val="7030A0"/>
                              <w:sz w:val="36"/>
                              <w:szCs w:val="36"/>
                              <w:lang w:val="en-GB"/>
                            </w:rPr>
                          </w:pPr>
                        </w:p>
                        <w:p w:rsidRPr="00C64C9D" w:rsidR="00E260D7" w:rsidRDefault="00E260D7" w14:paraId="208642CE" w14:textId="77777777">
                          <w:pPr>
                            <w:pStyle w:val="NoSpacing"/>
                            <w:spacing w:before="120"/>
                            <w:rPr>
                              <w:color w:val="7030A0"/>
                              <w:sz w:val="36"/>
                              <w:szCs w:val="36"/>
                              <w:lang w:val="en-GB"/>
                            </w:rPr>
                          </w:pPr>
                        </w:p>
                        <w:p w:rsidRPr="00C64C9D" w:rsidR="00E260D7" w:rsidRDefault="00E260D7" w14:paraId="59BD9D3F" w14:textId="77777777">
                          <w:pPr>
                            <w:pStyle w:val="NoSpacing"/>
                            <w:spacing w:before="120"/>
                            <w:rPr>
                              <w:color w:val="7030A0"/>
                              <w:sz w:val="36"/>
                              <w:szCs w:val="36"/>
                              <w:lang w:val="en-GB"/>
                            </w:rPr>
                          </w:pPr>
                        </w:p>
                        <w:p w:rsidRPr="00C64C9D" w:rsidR="00E260D7" w:rsidRDefault="00E260D7" w14:paraId="5A464D81" w14:textId="77777777">
                          <w:pPr>
                            <w:pStyle w:val="NoSpacing"/>
                            <w:spacing w:before="120"/>
                            <w:rPr>
                              <w:color w:val="7030A0"/>
                              <w:sz w:val="36"/>
                              <w:szCs w:val="36"/>
                              <w:lang w:val="en-GB"/>
                            </w:rPr>
                          </w:pPr>
                        </w:p>
                        <w:p w:rsidRPr="00C64C9D" w:rsidR="00D457DC" w:rsidRDefault="00D457DC" w14:paraId="561842FA" w14:textId="4245CC83">
                          <w:pPr>
                            <w:rPr>
                              <w:color w:val="7030A0"/>
                            </w:rPr>
                          </w:pPr>
                        </w:p>
                      </w:txbxContent>
                    </v:textbox>
                    <w10:wrap anchorx="page" anchory="margin"/>
                  </v:shape>
                </w:pict>
              </mc:Fallback>
            </mc:AlternateContent>
          </w:r>
          <w:r w:rsidRPr="008847F6" w:rsidR="00E260D7">
            <w:rPr>
              <w:noProof/>
            </w:rPr>
            <w:drawing>
              <wp:anchor distT="0" distB="0" distL="114300" distR="114300" simplePos="0" relativeHeight="251658243" behindDoc="0" locked="0" layoutInCell="1" allowOverlap="1" wp14:anchorId="35A8C6F9" wp14:editId="26E60724">
                <wp:simplePos x="0" y="0"/>
                <wp:positionH relativeFrom="column">
                  <wp:posOffset>-812800</wp:posOffset>
                </wp:positionH>
                <wp:positionV relativeFrom="paragraph">
                  <wp:posOffset>409212</wp:posOffset>
                </wp:positionV>
                <wp:extent cx="3923665" cy="1383665"/>
                <wp:effectExtent l="0" t="0" r="0" b="0"/>
                <wp:wrapThrough wrapText="bothSides">
                  <wp:wrapPolygon edited="0">
                    <wp:start x="3356" y="2379"/>
                    <wp:lineTo x="2727" y="3271"/>
                    <wp:lineTo x="1363" y="6542"/>
                    <wp:lineTo x="1154" y="13085"/>
                    <wp:lineTo x="2307" y="17248"/>
                    <wp:lineTo x="3251" y="18438"/>
                    <wp:lineTo x="3461" y="19033"/>
                    <wp:lineTo x="4614" y="19033"/>
                    <wp:lineTo x="5663" y="17546"/>
                    <wp:lineTo x="19821" y="13085"/>
                    <wp:lineTo x="19821" y="12490"/>
                    <wp:lineTo x="20240" y="8624"/>
                    <wp:lineTo x="19821" y="8327"/>
                    <wp:lineTo x="15521" y="7732"/>
                    <wp:lineTo x="4719" y="2379"/>
                    <wp:lineTo x="3356" y="2379"/>
                  </wp:wrapPolygon>
                </wp:wrapThrough>
                <wp:docPr id="704113816" name="Picture 11" descr="A black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13816" name="Picture 11" descr="A black text on a black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923665" cy="1383665"/>
                        </a:xfrm>
                        <a:prstGeom prst="rect">
                          <a:avLst/>
                        </a:prstGeom>
                      </pic:spPr>
                    </pic:pic>
                  </a:graphicData>
                </a:graphic>
              </wp:anchor>
            </w:drawing>
          </w:r>
          <w:r w:rsidRPr="008847F6" w:rsidR="00E260D7">
            <w:rPr>
              <w:noProof/>
            </w:rPr>
            <mc:AlternateContent>
              <mc:Choice Requires="wps">
                <w:drawing>
                  <wp:anchor distT="0" distB="0" distL="114300" distR="114300" simplePos="0" relativeHeight="251658242" behindDoc="0" locked="0" layoutInCell="1" allowOverlap="1" wp14:anchorId="61ACAAE5" wp14:editId="38250396">
                    <wp:simplePos x="0" y="0"/>
                    <wp:positionH relativeFrom="column">
                      <wp:posOffset>1810294</wp:posOffset>
                    </wp:positionH>
                    <wp:positionV relativeFrom="paragraph">
                      <wp:posOffset>3406503</wp:posOffset>
                    </wp:positionV>
                    <wp:extent cx="7228023" cy="7228023"/>
                    <wp:effectExtent l="0" t="0" r="0" b="0"/>
                    <wp:wrapNone/>
                    <wp:docPr id="789595323" name="Oval 9"/>
                    <wp:cNvGraphicFramePr/>
                    <a:graphic xmlns:a="http://schemas.openxmlformats.org/drawingml/2006/main">
                      <a:graphicData uri="http://schemas.microsoft.com/office/word/2010/wordprocessingShape">
                        <wps:wsp>
                          <wps:cNvSpPr/>
                          <wps:spPr>
                            <a:xfrm>
                              <a:off x="0" y="0"/>
                              <a:ext cx="7228023" cy="722802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9" style="position:absolute;margin-left:142.55pt;margin-top:268.25pt;width:569.15pt;height:569.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64CD0D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">
                    <v:stroke joinstyle="miter"/>
                  </v:oval>
                </w:pict>
              </mc:Fallback>
            </mc:AlternateContent>
          </w:r>
          <w:r w:rsidRPr="008847F6" w:rsidR="00D457DC">
            <w:br w:type="page"/>
          </w:r>
        </w:p>
      </w:sdtContent>
    </w:sdt>
    <w:sdt>
      <w:sdtPr>
        <w:id w:val="1455240713"/>
        <w:docPartObj>
          <w:docPartGallery w:val="Table of Contents"/>
          <w:docPartUnique/>
        </w:docPartObj>
      </w:sdtPr>
      <w:sdtContent>
        <w:p w:rsidRPr="008847F6" w:rsidR="00B33DC5" w:rsidRDefault="00B33DC5" w14:paraId="63CB70EF" w14:textId="77777777" w14:noSpellErr="1">
          <w:pPr>
            <w:pStyle w:val="TOCHeading"/>
            <w:rPr>
              <w:lang w:val="en-GB"/>
            </w:rPr>
          </w:pPr>
          <w:r w:rsidRPr="5E334663" w:rsidR="00B33DC5">
            <w:rPr>
              <w:lang w:val="en-GB"/>
            </w:rPr>
            <w:t>Contents</w:t>
          </w:r>
        </w:p>
        <w:p w:rsidR="00145988" w:rsidP="5E334663" w:rsidRDefault="006B3F14" w14:paraId="595274DB" w14:textId="56DF8A27">
          <w:pPr>
            <w:pStyle w:val="TOC1"/>
            <w:tabs>
              <w:tab w:val="right" w:leader="dot" w:pos="9060"/>
            </w:tabs>
            <w:rPr>
              <w:rStyle w:val="Hyperlink"/>
              <w:noProof/>
              <w:lang w:val="pl-PL" w:eastAsia="pl-PL"/>
            </w:rPr>
          </w:pPr>
          <w:r>
            <w:fldChar w:fldCharType="begin"/>
          </w:r>
          <w:r>
            <w:instrText xml:space="preserve">TOC \o "1-4" \z \u \h</w:instrText>
          </w:r>
          <w:r>
            <w:fldChar w:fldCharType="separate"/>
          </w:r>
          <w:hyperlink w:anchor="_Toc1765525024">
            <w:r w:rsidRPr="5E334663" w:rsidR="5E334663">
              <w:rPr>
                <w:rStyle w:val="Hyperlink"/>
              </w:rPr>
              <w:t>Version log</w:t>
            </w:r>
            <w:r>
              <w:tab/>
            </w:r>
            <w:r>
              <w:fldChar w:fldCharType="begin"/>
            </w:r>
            <w:r>
              <w:instrText xml:space="preserve">PAGEREF _Toc1765525024 \h</w:instrText>
            </w:r>
            <w:r>
              <w:fldChar w:fldCharType="separate"/>
            </w:r>
            <w:r w:rsidRPr="5E334663" w:rsidR="5E334663">
              <w:rPr>
                <w:rStyle w:val="Hyperlink"/>
              </w:rPr>
              <w:t>2</w:t>
            </w:r>
            <w:r>
              <w:fldChar w:fldCharType="end"/>
            </w:r>
          </w:hyperlink>
        </w:p>
        <w:p w:rsidR="00145988" w:rsidP="5E334663" w:rsidRDefault="00145988" w14:paraId="4B59DEAF" w14:textId="27C8B832">
          <w:pPr>
            <w:pStyle w:val="TOC1"/>
            <w:tabs>
              <w:tab w:val="right" w:leader="dot" w:pos="9060"/>
            </w:tabs>
            <w:rPr>
              <w:rStyle w:val="Hyperlink"/>
              <w:noProof/>
              <w:lang w:val="pl-PL" w:eastAsia="pl-PL"/>
            </w:rPr>
          </w:pPr>
          <w:hyperlink w:anchor="_Toc35508810">
            <w:r w:rsidRPr="5E334663" w:rsidR="5E334663">
              <w:rPr>
                <w:rStyle w:val="Hyperlink"/>
              </w:rPr>
              <w:t>Initial CR / Bug Fix Description</w:t>
            </w:r>
            <w:r>
              <w:tab/>
            </w:r>
            <w:r>
              <w:fldChar w:fldCharType="begin"/>
            </w:r>
            <w:r>
              <w:instrText xml:space="preserve">PAGEREF _Toc35508810 \h</w:instrText>
            </w:r>
            <w:r>
              <w:fldChar w:fldCharType="separate"/>
            </w:r>
            <w:r w:rsidRPr="5E334663" w:rsidR="5E334663">
              <w:rPr>
                <w:rStyle w:val="Hyperlink"/>
              </w:rPr>
              <w:t>3</w:t>
            </w:r>
            <w:r>
              <w:fldChar w:fldCharType="end"/>
            </w:r>
          </w:hyperlink>
        </w:p>
        <w:p w:rsidR="00145988" w:rsidP="5E334663" w:rsidRDefault="00145988" w14:paraId="51C0B358" w14:textId="212C977C">
          <w:pPr>
            <w:pStyle w:val="TOC1"/>
            <w:tabs>
              <w:tab w:val="right" w:leader="dot" w:pos="9060"/>
            </w:tabs>
            <w:rPr>
              <w:rStyle w:val="Hyperlink"/>
              <w:noProof/>
              <w:lang w:val="pl-PL" w:eastAsia="pl-PL"/>
            </w:rPr>
          </w:pPr>
          <w:hyperlink w:anchor="_Toc622170879">
            <w:r w:rsidRPr="5E334663" w:rsidR="5E334663">
              <w:rPr>
                <w:rStyle w:val="Hyperlink"/>
              </w:rPr>
              <w:t>Release Log</w:t>
            </w:r>
            <w:r>
              <w:tab/>
            </w:r>
            <w:r>
              <w:fldChar w:fldCharType="begin"/>
            </w:r>
            <w:r>
              <w:instrText xml:space="preserve">PAGEREF _Toc622170879 \h</w:instrText>
            </w:r>
            <w:r>
              <w:fldChar w:fldCharType="separate"/>
            </w:r>
            <w:r w:rsidRPr="5E334663" w:rsidR="5E334663">
              <w:rPr>
                <w:rStyle w:val="Hyperlink"/>
              </w:rPr>
              <w:t>3</w:t>
            </w:r>
            <w:r>
              <w:fldChar w:fldCharType="end"/>
            </w:r>
          </w:hyperlink>
        </w:p>
        <w:p w:rsidR="5E334663" w:rsidP="5E334663" w:rsidRDefault="5E334663" w14:paraId="4F84D3C2" w14:textId="582B4453">
          <w:pPr>
            <w:pStyle w:val="TOC1"/>
            <w:tabs>
              <w:tab w:val="right" w:leader="dot" w:pos="9060"/>
            </w:tabs>
            <w:rPr>
              <w:rStyle w:val="Hyperlink"/>
            </w:rPr>
          </w:pPr>
          <w:hyperlink w:anchor="_Toc1205691887">
            <w:r w:rsidRPr="5E334663" w:rsidR="5E334663">
              <w:rPr>
                <w:rStyle w:val="Hyperlink"/>
              </w:rPr>
              <w:t>Sign Off</w:t>
            </w:r>
            <w:r>
              <w:tab/>
            </w:r>
            <w:r>
              <w:fldChar w:fldCharType="begin"/>
            </w:r>
            <w:r>
              <w:instrText xml:space="preserve">PAGEREF _Toc1205691887 \h</w:instrText>
            </w:r>
            <w:r>
              <w:fldChar w:fldCharType="separate"/>
            </w:r>
            <w:r w:rsidRPr="5E334663" w:rsidR="5E334663">
              <w:rPr>
                <w:rStyle w:val="Hyperlink"/>
              </w:rPr>
              <w:t>3</w:t>
            </w:r>
            <w:r>
              <w:fldChar w:fldCharType="end"/>
            </w:r>
          </w:hyperlink>
          <w:r>
            <w:fldChar w:fldCharType="end"/>
          </w:r>
        </w:p>
      </w:sdtContent>
    </w:sdt>
    <w:p w:rsidRPr="0055434F" w:rsidR="00B33DC5" w:rsidRDefault="006B3F14" w14:paraId="4DA08FEC" w14:textId="68AD13A7" w14:noSpellErr="1">
      <w:pPr>
        <w:rPr>
          <w:lang w:val="pl-PL"/>
        </w:rPr>
      </w:pPr>
    </w:p>
    <w:p w:rsidRPr="0055434F" w:rsidR="00B33DC5" w:rsidP="00536920" w:rsidRDefault="00B33DC5" w14:paraId="23BE1E5D" w14:textId="77777777">
      <w:pPr>
        <w:pStyle w:val="Heading1"/>
        <w:rPr>
          <w:lang w:val="pl-PL"/>
        </w:rPr>
      </w:pPr>
    </w:p>
    <w:p w:rsidRPr="00D9131B" w:rsidR="00D9131B" w:rsidP="0055434F" w:rsidRDefault="004E17A6" w14:paraId="6371BF00" w14:textId="0DA72824">
      <w:pPr>
        <w:pStyle w:val="Heading1"/>
        <w:rPr>
          <w:lang w:val="pl-PL"/>
        </w:rPr>
      </w:pPr>
      <w:r w:rsidRPr="0055434F">
        <w:rPr>
          <w:lang w:val="pl-PL"/>
        </w:rPr>
        <w:br w:type="page"/>
      </w:r>
    </w:p>
    <w:p w:rsidR="008D15A6" w:rsidP="00CF404D" w:rsidRDefault="000D430C" w14:paraId="364B3AD2" w14:textId="1D62E40D" w14:noSpellErr="1">
      <w:pPr>
        <w:pStyle w:val="Heading1"/>
      </w:pPr>
      <w:bookmarkStart w:name="_Toc1765525024" w:id="1338692721"/>
      <w:r w:rsidR="000D430C">
        <w:rPr/>
        <w:t>Version</w:t>
      </w:r>
      <w:r w:rsidR="00145988">
        <w:rPr/>
        <w:t xml:space="preserve"> log</w:t>
      </w:r>
      <w:bookmarkEnd w:id="1338692721"/>
    </w:p>
    <w:tbl>
      <w:tblPr>
        <w:tblStyle w:val="TableGrid"/>
        <w:tblW w:w="0" w:type="auto"/>
        <w:tblLook w:val="04A0" w:firstRow="1" w:lastRow="0" w:firstColumn="1" w:lastColumn="0" w:noHBand="0" w:noVBand="1"/>
      </w:tblPr>
      <w:tblGrid>
        <w:gridCol w:w="3020"/>
        <w:gridCol w:w="3021"/>
        <w:gridCol w:w="3021"/>
      </w:tblGrid>
      <w:tr w:rsidR="00092096" w:rsidTr="00092096" w14:paraId="654FEE55" w14:textId="77777777">
        <w:tc>
          <w:tcPr>
            <w:tcW w:w="3020" w:type="dxa"/>
            <w:shd w:val="clear" w:color="auto" w:fill="7030A0"/>
          </w:tcPr>
          <w:p w:rsidRPr="00FD0886" w:rsidR="00092096" w:rsidP="00092096" w:rsidRDefault="00FD0886" w14:paraId="54C7D144" w14:textId="7BDB4519">
            <w:pPr>
              <w:rPr>
                <w:color w:val="FFFFFF" w:themeColor="background1"/>
              </w:rPr>
            </w:pPr>
            <w:r>
              <w:rPr>
                <w:color w:val="FFFFFF" w:themeColor="background1"/>
              </w:rPr>
              <w:t>Version</w:t>
            </w:r>
          </w:p>
        </w:tc>
        <w:tc>
          <w:tcPr>
            <w:tcW w:w="3021" w:type="dxa"/>
            <w:shd w:val="clear" w:color="auto" w:fill="7030A0"/>
          </w:tcPr>
          <w:p w:rsidRPr="00FD0886" w:rsidR="00092096" w:rsidP="00092096" w:rsidRDefault="00FD0886" w14:paraId="10B40EA0" w14:textId="43710D47">
            <w:pPr>
              <w:rPr>
                <w:color w:val="FFFFFF" w:themeColor="background1"/>
              </w:rPr>
            </w:pPr>
            <w:r w:rsidRPr="00FD0886">
              <w:rPr>
                <w:color w:val="FFFFFF" w:themeColor="background1"/>
              </w:rPr>
              <w:t>Developer</w:t>
            </w:r>
          </w:p>
        </w:tc>
        <w:tc>
          <w:tcPr>
            <w:tcW w:w="3021" w:type="dxa"/>
            <w:shd w:val="clear" w:color="auto" w:fill="7030A0"/>
          </w:tcPr>
          <w:p w:rsidRPr="00FD0886" w:rsidR="00092096" w:rsidP="00092096" w:rsidRDefault="00FD0886" w14:paraId="66A1B955" w14:textId="180268DD">
            <w:pPr>
              <w:rPr>
                <w:color w:val="FFFFFF" w:themeColor="background1"/>
              </w:rPr>
            </w:pPr>
            <w:r w:rsidRPr="00FD0886">
              <w:rPr>
                <w:color w:val="FFFFFF" w:themeColor="background1"/>
              </w:rPr>
              <w:t>Date</w:t>
            </w:r>
          </w:p>
        </w:tc>
      </w:tr>
      <w:tr w:rsidR="00092096" w:rsidTr="00092096" w14:paraId="7AB55464" w14:textId="77777777">
        <w:tc>
          <w:tcPr>
            <w:tcW w:w="3020" w:type="dxa"/>
          </w:tcPr>
          <w:p w:rsidRPr="001E47AC" w:rsidR="00092096" w:rsidP="00092096" w:rsidRDefault="001E47AC" w14:paraId="467727C4" w14:textId="50153A30">
            <w:pPr>
              <w:rPr>
                <w:i/>
                <w:iCs/>
                <w:color w:val="70AD47" w:themeColor="accent6"/>
              </w:rPr>
            </w:pPr>
            <w:r w:rsidRPr="001E47AC">
              <w:rPr>
                <w:i/>
                <w:iCs/>
                <w:color w:val="70AD47" w:themeColor="accent6"/>
              </w:rPr>
              <w:t>1.1a</w:t>
            </w:r>
          </w:p>
        </w:tc>
        <w:tc>
          <w:tcPr>
            <w:tcW w:w="3021" w:type="dxa"/>
          </w:tcPr>
          <w:p w:rsidRPr="001E47AC" w:rsidR="00092096" w:rsidP="00092096" w:rsidRDefault="001E47AC" w14:paraId="643D71D4" w14:textId="2D724613">
            <w:pPr>
              <w:rPr>
                <w:i/>
                <w:iCs/>
                <w:color w:val="70AD47" w:themeColor="accent6"/>
              </w:rPr>
            </w:pPr>
            <w:r w:rsidRPr="001E47AC">
              <w:rPr>
                <w:i/>
                <w:iCs/>
                <w:color w:val="70AD47" w:themeColor="accent6"/>
              </w:rPr>
              <w:t>Mikołaj Zieliński</w:t>
            </w:r>
          </w:p>
        </w:tc>
        <w:tc>
          <w:tcPr>
            <w:tcW w:w="3021" w:type="dxa"/>
          </w:tcPr>
          <w:p w:rsidRPr="001E47AC" w:rsidR="00092096" w:rsidP="00092096" w:rsidRDefault="001E47AC" w14:paraId="2444B3E0" w14:textId="3D74C4AE">
            <w:pPr>
              <w:rPr>
                <w:i/>
                <w:iCs/>
                <w:color w:val="70AD47" w:themeColor="accent6"/>
              </w:rPr>
            </w:pPr>
            <w:r w:rsidRPr="001E47AC">
              <w:rPr>
                <w:i/>
                <w:iCs/>
                <w:color w:val="70AD47" w:themeColor="accent6"/>
              </w:rPr>
              <w:t>01.02.2025</w:t>
            </w:r>
          </w:p>
        </w:tc>
      </w:tr>
    </w:tbl>
    <w:p w:rsidRPr="00092096" w:rsidR="00092096" w:rsidP="00092096" w:rsidRDefault="00092096" w14:paraId="636AF604" w14:textId="77777777"/>
    <w:p w:rsidR="00CF404D" w:rsidP="008E5C0A" w:rsidRDefault="005768AE" w14:paraId="2C65FBF4" w14:textId="53E24D23">
      <w:pPr>
        <w:pStyle w:val="Heading1"/>
      </w:pPr>
      <w:bookmarkStart w:name="_Toc35508810" w:id="1484356651"/>
      <w:r w:rsidR="005768AE">
        <w:rPr/>
        <w:t xml:space="preserve">Initial </w:t>
      </w:r>
      <w:r w:rsidR="48EC75E2">
        <w:rPr/>
        <w:t>CR / Bug Fix</w:t>
      </w:r>
      <w:r w:rsidR="005768AE">
        <w:rPr/>
        <w:t xml:space="preserve"> </w:t>
      </w:r>
      <w:r w:rsidR="008E5C0A">
        <w:rPr/>
        <w:t>Description</w:t>
      </w:r>
      <w:bookmarkEnd w:id="1484356651"/>
    </w:p>
    <w:p w:rsidR="07519766" w:rsidP="5E334663" w:rsidRDefault="07519766" w14:paraId="49BDE14A" w14:textId="184C4C3F">
      <w:pPr>
        <w:rPr>
          <w:i w:val="1"/>
          <w:iCs w:val="1"/>
          <w:color w:val="70AD47" w:themeColor="accent6" w:themeTint="FF" w:themeShade="FF"/>
        </w:rPr>
      </w:pPr>
      <w:r w:rsidRPr="5E334663" w:rsidR="07519766">
        <w:rPr>
          <w:i w:val="1"/>
          <w:iCs w:val="1"/>
          <w:color w:val="70AD47" w:themeColor="accent6" w:themeTint="FF" w:themeShade="FF"/>
        </w:rPr>
        <w:t>A defect was identified where the bot copied the 2024 Planning.xlsx file from SharePoint to a OneDrive for Business folder, but the file remained in a filtered state post-copy. This prevented the bot from reliably accessing all required data, particularly the row corresponding to the current date (Today’s date).</w:t>
      </w:r>
    </w:p>
    <w:p w:rsidR="07519766" w:rsidP="5E334663" w:rsidRDefault="07519766" w14:paraId="0D55DD0C" w14:textId="5C8B146B">
      <w:pPr>
        <w:pStyle w:val="Normal"/>
      </w:pPr>
      <w:r w:rsidRPr="5E334663" w:rsidR="07519766">
        <w:rPr>
          <w:i w:val="1"/>
          <w:iCs w:val="1"/>
          <w:color w:val="70AD47" w:themeColor="accent6" w:themeTint="FF" w:themeShade="FF"/>
        </w:rPr>
        <w:t>To resolve the issue, the automation was enhanced to explicitly remove all filters from the Excel worksheet after copying. This ensures full visibility of the dataset and enables the bot to correctly locate and process the row corresponding to the current date.</w:t>
      </w:r>
    </w:p>
    <w:p w:rsidR="5E334663" w:rsidP="5E334663" w:rsidRDefault="5E334663" w14:paraId="0231E867" w14:textId="6C4BBA8F">
      <w:pPr>
        <w:rPr>
          <w:i w:val="1"/>
          <w:iCs w:val="1"/>
          <w:color w:val="70AD47" w:themeColor="accent6" w:themeTint="FF" w:themeShade="FF"/>
        </w:rPr>
      </w:pPr>
    </w:p>
    <w:p w:rsidR="00092096" w:rsidP="00092096" w:rsidRDefault="00092096" w14:paraId="2EC4D6C1" w14:textId="3E3E2B44" w14:noSpellErr="1">
      <w:pPr>
        <w:pStyle w:val="Heading1"/>
      </w:pPr>
      <w:bookmarkStart w:name="_Toc622170879" w:id="362845650"/>
      <w:r w:rsidR="00092096">
        <w:rPr/>
        <w:t>Release Log</w:t>
      </w:r>
      <w:bookmarkEnd w:id="362845650"/>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7507"/>
      </w:tblGrid>
      <w:tr w:rsidR="00D343DE" w:rsidTr="00E249AB" w14:paraId="6BC11B57" w14:textId="77777777">
        <w:tc>
          <w:tcPr>
            <w:tcW w:w="1555" w:type="dxa"/>
          </w:tcPr>
          <w:p w:rsidRPr="00145988" w:rsidR="00D343DE" w:rsidP="00F708EE" w:rsidRDefault="00D343DE" w14:paraId="159DF379" w14:textId="24088088">
            <w:pPr>
              <w:rPr>
                <w:b/>
                <w:bCs/>
                <w:i/>
                <w:iCs/>
              </w:rPr>
            </w:pPr>
            <w:r w:rsidRPr="00145988">
              <w:rPr>
                <w:b/>
                <w:bCs/>
                <w:i/>
                <w:iCs/>
                <w:color w:val="70AD47" w:themeColor="accent6"/>
              </w:rPr>
              <w:t>&lt;Version&gt;</w:t>
            </w:r>
          </w:p>
        </w:tc>
        <w:tc>
          <w:tcPr>
            <w:tcW w:w="7507" w:type="dxa"/>
          </w:tcPr>
          <w:p w:rsidRPr="00145988" w:rsidR="00F04B57" w:rsidP="00F04B57" w:rsidRDefault="00F04B57" w14:paraId="646DA378" w14:textId="194AC26E">
            <w:pPr>
              <w:rPr>
                <w:b/>
                <w:bCs/>
                <w:i/>
                <w:iCs/>
                <w:color w:val="70AD47" w:themeColor="accent6"/>
                <w:lang w:val="en-US"/>
              </w:rPr>
            </w:pPr>
            <w:r w:rsidRPr="00145988">
              <w:rPr>
                <w:b/>
                <w:bCs/>
                <w:i/>
                <w:iCs/>
                <w:color w:val="70AD47" w:themeColor="accent6"/>
                <w:lang w:val="en-US"/>
              </w:rPr>
              <w:t>Code changes:</w:t>
            </w:r>
          </w:p>
          <w:p w:rsidRPr="00E249AB" w:rsidR="00E249AB" w:rsidP="00E249AB" w:rsidRDefault="00E249AB" w14:paraId="540A0400" w14:textId="0F4BA7B6">
            <w:pPr>
              <w:numPr>
                <w:ilvl w:val="0"/>
                <w:numId w:val="14"/>
              </w:numPr>
              <w:rPr>
                <w:i/>
                <w:iCs/>
                <w:color w:val="70AD47" w:themeColor="accent6"/>
                <w:lang w:val="en-US"/>
              </w:rPr>
            </w:pPr>
            <w:r w:rsidRPr="00E249AB">
              <w:rPr>
                <w:i/>
                <w:iCs/>
                <w:color w:val="70AD47" w:themeColor="accent6"/>
              </w:rPr>
              <w:t xml:space="preserve">Get </w:t>
            </w:r>
            <w:r>
              <w:rPr>
                <w:i/>
                <w:iCs/>
                <w:color w:val="70AD47" w:themeColor="accent6"/>
              </w:rPr>
              <w:t xml:space="preserve">the original Excel file using the Get file Content action in power to </w:t>
            </w:r>
            <w:r w:rsidRPr="00E249AB">
              <w:rPr>
                <w:i/>
                <w:iCs/>
                <w:color w:val="70AD47" w:themeColor="accent6"/>
              </w:rPr>
              <w:t xml:space="preserve">automate </w:t>
            </w:r>
            <w:r>
              <w:rPr>
                <w:i/>
                <w:iCs/>
                <w:color w:val="70AD47" w:themeColor="accent6"/>
              </w:rPr>
              <w:t>use</w:t>
            </w:r>
            <w:r w:rsidRPr="00E249AB">
              <w:rPr>
                <w:i/>
                <w:iCs/>
                <w:color w:val="70AD47" w:themeColor="accent6"/>
              </w:rPr>
              <w:t xml:space="preserve"> for SharePoint location.</w:t>
            </w:r>
            <w:r w:rsidRPr="00E249AB">
              <w:rPr>
                <w:i/>
                <w:iCs/>
                <w:color w:val="70AD47" w:themeColor="accent6"/>
                <w:lang w:val="en-US"/>
              </w:rPr>
              <w:t> </w:t>
            </w:r>
          </w:p>
          <w:p w:rsidRPr="00E249AB" w:rsidR="00E249AB" w:rsidP="00E249AB" w:rsidRDefault="00E249AB" w14:paraId="1F48575B" w14:textId="52B271F0">
            <w:pPr>
              <w:numPr>
                <w:ilvl w:val="0"/>
                <w:numId w:val="15"/>
              </w:numPr>
              <w:rPr>
                <w:i/>
                <w:iCs/>
                <w:color w:val="70AD47" w:themeColor="accent6"/>
                <w:lang w:val="en-US"/>
              </w:rPr>
            </w:pPr>
            <w:r w:rsidRPr="00E249AB">
              <w:rPr>
                <w:i/>
                <w:iCs/>
                <w:color w:val="70AD47" w:themeColor="accent6"/>
              </w:rPr>
              <w:t xml:space="preserve"> Need to copy the original </w:t>
            </w:r>
            <w:r>
              <w:rPr>
                <w:i/>
                <w:iCs/>
                <w:color w:val="70AD47" w:themeColor="accent6"/>
              </w:rPr>
              <w:t>Excel file in OneDrive for Business using the Create file action in Power Automate</w:t>
            </w:r>
            <w:r w:rsidRPr="00E249AB">
              <w:rPr>
                <w:i/>
                <w:iCs/>
                <w:color w:val="70AD47" w:themeColor="accent6"/>
              </w:rPr>
              <w:t>.</w:t>
            </w:r>
            <w:r w:rsidRPr="00E249AB">
              <w:rPr>
                <w:i/>
                <w:iCs/>
                <w:color w:val="70AD47" w:themeColor="accent6"/>
                <w:lang w:val="en-US"/>
              </w:rPr>
              <w:t> </w:t>
            </w:r>
          </w:p>
          <w:p w:rsidR="00E249AB" w:rsidP="00E249AB" w:rsidRDefault="00E249AB" w14:paraId="354C125B" w14:textId="22C12D38">
            <w:pPr>
              <w:numPr>
                <w:ilvl w:val="0"/>
                <w:numId w:val="16"/>
              </w:numPr>
              <w:rPr>
                <w:i/>
                <w:iCs/>
                <w:color w:val="70AD47" w:themeColor="accent6"/>
                <w:lang w:val="en-US"/>
              </w:rPr>
            </w:pPr>
            <w:r w:rsidRPr="00E249AB">
              <w:rPr>
                <w:i/>
                <w:iCs/>
                <w:color w:val="70AD47" w:themeColor="accent6"/>
              </w:rPr>
              <w:t xml:space="preserve">Developed the automated Run script in </w:t>
            </w:r>
            <w:r>
              <w:rPr>
                <w:i/>
                <w:iCs/>
                <w:color w:val="70AD47" w:themeColor="accent6"/>
              </w:rPr>
              <w:t>Excel</w:t>
            </w:r>
            <w:r w:rsidRPr="00E249AB">
              <w:rPr>
                <w:i/>
                <w:iCs/>
                <w:color w:val="70AD47" w:themeColor="accent6"/>
              </w:rPr>
              <w:t xml:space="preserve"> to perform the unfiltered rows &amp; columns.</w:t>
            </w:r>
            <w:r w:rsidRPr="00E249AB">
              <w:rPr>
                <w:i/>
                <w:iCs/>
                <w:color w:val="70AD47" w:themeColor="accent6"/>
                <w:lang w:val="en-US"/>
              </w:rPr>
              <w:t> </w:t>
            </w:r>
          </w:p>
          <w:p w:rsidRPr="00145988" w:rsidR="00F04B57" w:rsidP="00F04B57" w:rsidRDefault="00145988" w14:paraId="1766DF4A" w14:textId="31E6FA72">
            <w:pPr>
              <w:rPr>
                <w:b/>
                <w:bCs/>
                <w:i/>
                <w:iCs/>
                <w:color w:val="70AD47" w:themeColor="accent6"/>
                <w:lang w:val="en-US"/>
              </w:rPr>
            </w:pPr>
            <w:r w:rsidRPr="00145988">
              <w:rPr>
                <w:b/>
                <w:bCs/>
                <w:i/>
                <w:iCs/>
                <w:color w:val="70AD47" w:themeColor="accent6"/>
                <w:lang w:val="en-US"/>
              </w:rPr>
              <w:t>Document changes:</w:t>
            </w:r>
          </w:p>
          <w:p w:rsidRPr="00E249AB" w:rsidR="00145988" w:rsidP="00F04B57" w:rsidRDefault="00145988" w14:paraId="35C04279" w14:textId="430E08B1">
            <w:pPr>
              <w:rPr>
                <w:i/>
                <w:iCs/>
                <w:color w:val="70AD47" w:themeColor="accent6"/>
                <w:lang w:val="en-US"/>
              </w:rPr>
            </w:pPr>
            <w:r w:rsidRPr="00145988">
              <w:rPr>
                <w:i/>
                <w:iCs/>
                <w:color w:val="70AD47" w:themeColor="accent6"/>
              </w:rPr>
              <w:t>Changes will be made to the SDD to reflect the new logic from this release. </w:t>
            </w:r>
          </w:p>
          <w:p w:rsidR="00D343DE" w:rsidP="00F708EE" w:rsidRDefault="00D343DE" w14:paraId="67921F21" w14:textId="77777777"/>
        </w:tc>
      </w:tr>
    </w:tbl>
    <w:p w:rsidR="00A235CA" w:rsidP="00A266AA" w:rsidRDefault="00A235CA" w14:paraId="58EBCCC3" w14:textId="19C35E41" w14:noSpellErr="1">
      <w:pPr>
        <w:pStyle w:val="Heading1"/>
      </w:pPr>
      <w:bookmarkStart w:name="_Toc1205691887" w:id="477081244"/>
      <w:r w:rsidR="00A235CA">
        <w:rPr/>
        <w:t xml:space="preserve">Sign </w:t>
      </w:r>
      <w:r w:rsidR="000413A9">
        <w:rPr/>
        <w:t>O</w:t>
      </w:r>
      <w:r w:rsidR="00A235CA">
        <w:rPr/>
        <w:t>ff</w:t>
      </w:r>
      <w:bookmarkEnd w:id="477081244"/>
    </w:p>
    <w:tbl>
      <w:tblPr>
        <w:tblStyle w:val="TableGrid"/>
        <w:tblW w:w="0" w:type="auto"/>
        <w:tblLook w:val="04A0" w:firstRow="1" w:lastRow="0" w:firstColumn="1" w:lastColumn="0" w:noHBand="0" w:noVBand="1"/>
      </w:tblPr>
      <w:tblGrid>
        <w:gridCol w:w="3823"/>
        <w:gridCol w:w="2126"/>
        <w:gridCol w:w="1701"/>
        <w:gridCol w:w="1412"/>
      </w:tblGrid>
      <w:tr w:rsidR="00A266AA" w:rsidTr="00E226AD" w14:paraId="3529ECD7" w14:textId="77777777">
        <w:tc>
          <w:tcPr>
            <w:tcW w:w="3823" w:type="dxa"/>
            <w:shd w:val="clear" w:color="auto" w:fill="7030A0"/>
          </w:tcPr>
          <w:p w:rsidRPr="00EF49EB" w:rsidR="00A266AA" w:rsidP="00E226AD" w:rsidRDefault="00A266AA" w14:paraId="3AC201E0" w14:textId="77777777">
            <w:pPr>
              <w:rPr>
                <w:color w:val="FFFFFF" w:themeColor="background1"/>
              </w:rPr>
            </w:pPr>
            <w:r w:rsidRPr="00EF49EB">
              <w:rPr>
                <w:color w:val="FFFFFF" w:themeColor="background1"/>
              </w:rPr>
              <w:t>Check point</w:t>
            </w:r>
          </w:p>
        </w:tc>
        <w:tc>
          <w:tcPr>
            <w:tcW w:w="2126" w:type="dxa"/>
            <w:shd w:val="clear" w:color="auto" w:fill="7030A0"/>
          </w:tcPr>
          <w:p w:rsidRPr="00EF49EB" w:rsidR="00A266AA" w:rsidP="00E226AD" w:rsidRDefault="00A266AA" w14:paraId="3FCEBC73" w14:textId="77777777">
            <w:pPr>
              <w:rPr>
                <w:color w:val="FFFFFF" w:themeColor="background1"/>
              </w:rPr>
            </w:pPr>
            <w:r w:rsidRPr="00EF49EB">
              <w:rPr>
                <w:color w:val="FFFFFF" w:themeColor="background1"/>
              </w:rPr>
              <w:t>Responsible</w:t>
            </w:r>
          </w:p>
        </w:tc>
        <w:tc>
          <w:tcPr>
            <w:tcW w:w="1701" w:type="dxa"/>
            <w:shd w:val="clear" w:color="auto" w:fill="7030A0"/>
          </w:tcPr>
          <w:p w:rsidRPr="00EF49EB" w:rsidR="00A266AA" w:rsidP="00E226AD" w:rsidRDefault="00A266AA" w14:paraId="79206BF4" w14:textId="77777777">
            <w:pPr>
              <w:rPr>
                <w:color w:val="FFFFFF" w:themeColor="background1"/>
              </w:rPr>
            </w:pPr>
            <w:r w:rsidRPr="00EF49EB">
              <w:rPr>
                <w:color w:val="FFFFFF" w:themeColor="background1"/>
              </w:rPr>
              <w:t>Approval</w:t>
            </w:r>
          </w:p>
        </w:tc>
        <w:tc>
          <w:tcPr>
            <w:tcW w:w="1412" w:type="dxa"/>
            <w:shd w:val="clear" w:color="auto" w:fill="7030A0"/>
          </w:tcPr>
          <w:p w:rsidRPr="00EF49EB" w:rsidR="00A266AA" w:rsidP="00E226AD" w:rsidRDefault="00A266AA" w14:paraId="6BDA6A39" w14:textId="77777777">
            <w:pPr>
              <w:rPr>
                <w:color w:val="FFFFFF" w:themeColor="background1"/>
              </w:rPr>
            </w:pPr>
            <w:r w:rsidRPr="00EF49EB">
              <w:rPr>
                <w:color w:val="FFFFFF" w:themeColor="background1"/>
              </w:rPr>
              <w:t>Date</w:t>
            </w:r>
          </w:p>
        </w:tc>
      </w:tr>
      <w:tr w:rsidR="00A266AA" w:rsidTr="00E226AD" w14:paraId="61CEDFFE" w14:textId="77777777">
        <w:tc>
          <w:tcPr>
            <w:tcW w:w="3823" w:type="dxa"/>
          </w:tcPr>
          <w:p w:rsidR="00A266AA" w:rsidP="00A266AA" w:rsidRDefault="00A266AA" w14:paraId="246FCFBF" w14:textId="71F252A4">
            <w:r>
              <w:t>Documentation Update</w:t>
            </w:r>
          </w:p>
        </w:tc>
        <w:tc>
          <w:tcPr>
            <w:tcW w:w="2126" w:type="dxa"/>
          </w:tcPr>
          <w:p w:rsidR="00A266AA" w:rsidP="00A266AA" w:rsidRDefault="00A266AA" w14:paraId="70818B7B" w14:textId="0C272A19">
            <w:r>
              <w:t>Project Manager</w:t>
            </w:r>
          </w:p>
        </w:tc>
        <w:tc>
          <w:tcPr>
            <w:tcW w:w="1701" w:type="dxa"/>
          </w:tcPr>
          <w:p w:rsidR="00A266AA" w:rsidP="00A266AA" w:rsidRDefault="00A266AA" w14:paraId="34D0D742" w14:textId="77777777"/>
        </w:tc>
        <w:tc>
          <w:tcPr>
            <w:tcW w:w="1412" w:type="dxa"/>
          </w:tcPr>
          <w:p w:rsidR="00A266AA" w:rsidP="00A266AA" w:rsidRDefault="00A266AA" w14:paraId="4ADED645" w14:textId="77777777"/>
        </w:tc>
      </w:tr>
      <w:tr w:rsidR="00A266AA" w:rsidTr="00E226AD" w14:paraId="63965F46" w14:textId="77777777">
        <w:tc>
          <w:tcPr>
            <w:tcW w:w="3823" w:type="dxa"/>
          </w:tcPr>
          <w:p w:rsidR="00A266AA" w:rsidP="00A266AA" w:rsidRDefault="00A266AA" w14:paraId="587405B0" w14:textId="26CBFE7E">
            <w:r>
              <w:t>Solution Design Sign off</w:t>
            </w:r>
          </w:p>
        </w:tc>
        <w:tc>
          <w:tcPr>
            <w:tcW w:w="2126" w:type="dxa"/>
          </w:tcPr>
          <w:p w:rsidR="00A266AA" w:rsidP="00A266AA" w:rsidRDefault="00A266AA" w14:paraId="760B18C9" w14:textId="60EE8F31">
            <w:r>
              <w:t>Solution Architect</w:t>
            </w:r>
          </w:p>
        </w:tc>
        <w:tc>
          <w:tcPr>
            <w:tcW w:w="1701" w:type="dxa"/>
          </w:tcPr>
          <w:p w:rsidR="00A266AA" w:rsidP="00A266AA" w:rsidRDefault="00A266AA" w14:paraId="22C2CDC8" w14:textId="77777777"/>
        </w:tc>
        <w:tc>
          <w:tcPr>
            <w:tcW w:w="1412" w:type="dxa"/>
          </w:tcPr>
          <w:p w:rsidR="00A266AA" w:rsidP="00A266AA" w:rsidRDefault="00A266AA" w14:paraId="265D47C0" w14:textId="77777777"/>
        </w:tc>
      </w:tr>
      <w:tr w:rsidR="00A266AA" w:rsidTr="00E226AD" w14:paraId="1B3426EE" w14:textId="77777777">
        <w:tc>
          <w:tcPr>
            <w:tcW w:w="3823" w:type="dxa"/>
          </w:tcPr>
          <w:p w:rsidR="00A266AA" w:rsidP="00A266AA" w:rsidRDefault="00A266AA" w14:paraId="1AD1E80F" w14:textId="06F61173">
            <w:r>
              <w:t>Code Review</w:t>
            </w:r>
          </w:p>
        </w:tc>
        <w:tc>
          <w:tcPr>
            <w:tcW w:w="2126" w:type="dxa"/>
          </w:tcPr>
          <w:p w:rsidR="00A266AA" w:rsidP="00A266AA" w:rsidRDefault="00A266AA" w14:paraId="01C042F2" w14:textId="3D9E4AFE">
            <w:r>
              <w:t>Senior Developer</w:t>
            </w:r>
          </w:p>
        </w:tc>
        <w:tc>
          <w:tcPr>
            <w:tcW w:w="1701" w:type="dxa"/>
          </w:tcPr>
          <w:p w:rsidR="00A266AA" w:rsidP="00A266AA" w:rsidRDefault="00A266AA" w14:paraId="47D4F9EE" w14:textId="77777777"/>
        </w:tc>
        <w:tc>
          <w:tcPr>
            <w:tcW w:w="1412" w:type="dxa"/>
          </w:tcPr>
          <w:p w:rsidR="00A266AA" w:rsidP="00A266AA" w:rsidRDefault="00A266AA" w14:paraId="50850C42" w14:textId="77777777"/>
        </w:tc>
      </w:tr>
      <w:tr w:rsidR="00A266AA" w:rsidTr="00E226AD" w14:paraId="6A83141E" w14:textId="77777777">
        <w:tc>
          <w:tcPr>
            <w:tcW w:w="3823" w:type="dxa"/>
          </w:tcPr>
          <w:p w:rsidR="00A266AA" w:rsidP="00A266AA" w:rsidRDefault="00A266AA" w14:paraId="3AC641F7" w14:textId="3810981D">
            <w:r>
              <w:t>UAT</w:t>
            </w:r>
          </w:p>
        </w:tc>
        <w:tc>
          <w:tcPr>
            <w:tcW w:w="2126" w:type="dxa"/>
          </w:tcPr>
          <w:p w:rsidR="00A266AA" w:rsidP="00A266AA" w:rsidRDefault="00A266AA" w14:paraId="62DD81D6" w14:textId="60B089A1">
            <w:r>
              <w:t>Solution Architect</w:t>
            </w:r>
          </w:p>
        </w:tc>
        <w:tc>
          <w:tcPr>
            <w:tcW w:w="1701" w:type="dxa"/>
          </w:tcPr>
          <w:p w:rsidR="00A266AA" w:rsidP="00A266AA" w:rsidRDefault="00A266AA" w14:paraId="66CAD82A" w14:textId="77777777"/>
        </w:tc>
        <w:tc>
          <w:tcPr>
            <w:tcW w:w="1412" w:type="dxa"/>
          </w:tcPr>
          <w:p w:rsidR="00A266AA" w:rsidP="00A266AA" w:rsidRDefault="00A266AA" w14:paraId="0ED3B2E7" w14:textId="77777777"/>
        </w:tc>
      </w:tr>
    </w:tbl>
    <w:p w:rsidRPr="00A235CA" w:rsidR="00A266AA" w:rsidP="00A235CA" w:rsidRDefault="00A266AA" w14:paraId="3EFAE8CE" w14:textId="77777777"/>
    <w:sectPr w:rsidRPr="00A235CA" w:rsidR="00A266AA" w:rsidSect="00B85548">
      <w:footerReference w:type="default" r:id="rId17"/>
      <w:pgSz w:w="11906" w:h="16838" w:orient="portrait"/>
      <w:pgMar w:top="1417" w:right="1417" w:bottom="1417" w:left="1417" w:header="708" w:footer="708" w:gutter="0"/>
      <w:pgNumType w:start="0"/>
      <w:cols w:space="708"/>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C64C9D" w:rsidR="00024271" w:rsidP="006005BC" w:rsidRDefault="00024271" w14:paraId="3D154A4E" w14:textId="77777777">
      <w:pPr>
        <w:spacing w:after="0" w:line="240" w:lineRule="auto"/>
      </w:pPr>
      <w:r w:rsidRPr="00C64C9D">
        <w:separator/>
      </w:r>
    </w:p>
  </w:endnote>
  <w:endnote w:type="continuationSeparator" w:id="0">
    <w:p w:rsidRPr="00C64C9D" w:rsidR="00024271" w:rsidP="006005BC" w:rsidRDefault="00024271" w14:paraId="773255CA" w14:textId="77777777">
      <w:pPr>
        <w:spacing w:after="0" w:line="240" w:lineRule="auto"/>
      </w:pPr>
      <w:r w:rsidRPr="00C64C9D">
        <w:continuationSeparator/>
      </w:r>
    </w:p>
  </w:endnote>
  <w:endnote w:type="continuationNotice" w:id="1">
    <w:p w:rsidRPr="00C64C9D" w:rsidR="00024271" w:rsidRDefault="00024271" w14:paraId="0E932EE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9131B" w:rsidR="00D9131B" w:rsidRDefault="00D9131B" w14:paraId="09034645" w14:textId="77777777">
    <w:pPr>
      <w:pStyle w:val="Footer"/>
      <w:jc w:val="center"/>
      <w:rPr>
        <w:caps/>
      </w:rPr>
    </w:pPr>
    <w:r w:rsidRPr="00D9131B">
      <w:rPr>
        <w:caps/>
      </w:rPr>
      <w:fldChar w:fldCharType="begin"/>
    </w:r>
    <w:r w:rsidRPr="00D9131B">
      <w:rPr>
        <w:caps/>
      </w:rPr>
      <w:instrText>PAGE   \* MERGEFORMAT</w:instrText>
    </w:r>
    <w:r w:rsidRPr="00D9131B">
      <w:rPr>
        <w:caps/>
      </w:rPr>
      <w:fldChar w:fldCharType="separate"/>
    </w:r>
    <w:r w:rsidRPr="00D9131B">
      <w:rPr>
        <w:caps/>
        <w:lang w:val="pl-PL"/>
      </w:rPr>
      <w:t>2</w:t>
    </w:r>
    <w:r w:rsidRPr="00D9131B">
      <w:rPr>
        <w:caps/>
      </w:rPr>
      <w:fldChar w:fldCharType="end"/>
    </w:r>
  </w:p>
  <w:p w:rsidR="00D9131B" w:rsidRDefault="00D9131B" w14:paraId="47B63AE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C64C9D" w:rsidR="00024271" w:rsidP="006005BC" w:rsidRDefault="00024271" w14:paraId="38B72A88" w14:textId="77777777">
      <w:pPr>
        <w:spacing w:after="0" w:line="240" w:lineRule="auto"/>
      </w:pPr>
      <w:r w:rsidRPr="00C64C9D">
        <w:separator/>
      </w:r>
    </w:p>
  </w:footnote>
  <w:footnote w:type="continuationSeparator" w:id="0">
    <w:p w:rsidRPr="00C64C9D" w:rsidR="00024271" w:rsidP="006005BC" w:rsidRDefault="00024271" w14:paraId="7DED5DD9" w14:textId="77777777">
      <w:pPr>
        <w:spacing w:after="0" w:line="240" w:lineRule="auto"/>
      </w:pPr>
      <w:r w:rsidRPr="00C64C9D">
        <w:continuationSeparator/>
      </w:r>
    </w:p>
  </w:footnote>
  <w:footnote w:type="continuationNotice" w:id="1">
    <w:p w:rsidRPr="00C64C9D" w:rsidR="00024271" w:rsidRDefault="00024271" w14:paraId="3A121B66"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960"/>
    <w:multiLevelType w:val="multilevel"/>
    <w:tmpl w:val="C8B8C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334790"/>
    <w:multiLevelType w:val="multilevel"/>
    <w:tmpl w:val="C8B8C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8E69DB"/>
    <w:multiLevelType w:val="multilevel"/>
    <w:tmpl w:val="72E09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D74AC"/>
    <w:multiLevelType w:val="multilevel"/>
    <w:tmpl w:val="C8B8C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EC92B31"/>
    <w:multiLevelType w:val="multilevel"/>
    <w:tmpl w:val="405C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782EA7"/>
    <w:multiLevelType w:val="multilevel"/>
    <w:tmpl w:val="F692C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D465C3"/>
    <w:multiLevelType w:val="multilevel"/>
    <w:tmpl w:val="6A82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F968C4"/>
    <w:multiLevelType w:val="multilevel"/>
    <w:tmpl w:val="C8B8C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70C7A82"/>
    <w:multiLevelType w:val="multilevel"/>
    <w:tmpl w:val="338AB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E83A1A"/>
    <w:multiLevelType w:val="multilevel"/>
    <w:tmpl w:val="C8B8CA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AA27090"/>
    <w:multiLevelType w:val="multilevel"/>
    <w:tmpl w:val="C8B8C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8844E13"/>
    <w:multiLevelType w:val="multilevel"/>
    <w:tmpl w:val="086C9A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533B7C"/>
    <w:multiLevelType w:val="multilevel"/>
    <w:tmpl w:val="C8B8C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2684005"/>
    <w:multiLevelType w:val="multilevel"/>
    <w:tmpl w:val="C8B8C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3194DEC"/>
    <w:multiLevelType w:val="multilevel"/>
    <w:tmpl w:val="3F5E8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2212D3"/>
    <w:multiLevelType w:val="multilevel"/>
    <w:tmpl w:val="C8B8C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27727759">
    <w:abstractNumId w:val="7"/>
  </w:num>
  <w:num w:numId="2" w16cid:durableId="1301690227">
    <w:abstractNumId w:val="0"/>
  </w:num>
  <w:num w:numId="3" w16cid:durableId="1458060285">
    <w:abstractNumId w:val="6"/>
  </w:num>
  <w:num w:numId="4" w16cid:durableId="1081636872">
    <w:abstractNumId w:val="5"/>
  </w:num>
  <w:num w:numId="5" w16cid:durableId="358822931">
    <w:abstractNumId w:val="2"/>
  </w:num>
  <w:num w:numId="6" w16cid:durableId="852576571">
    <w:abstractNumId w:val="13"/>
  </w:num>
  <w:num w:numId="7" w16cid:durableId="864099050">
    <w:abstractNumId w:val="4"/>
  </w:num>
  <w:num w:numId="8" w16cid:durableId="466439245">
    <w:abstractNumId w:val="10"/>
  </w:num>
  <w:num w:numId="9" w16cid:durableId="984045448">
    <w:abstractNumId w:val="12"/>
  </w:num>
  <w:num w:numId="10" w16cid:durableId="871571200">
    <w:abstractNumId w:val="9"/>
  </w:num>
  <w:num w:numId="11" w16cid:durableId="667564842">
    <w:abstractNumId w:val="1"/>
  </w:num>
  <w:num w:numId="12" w16cid:durableId="1411728510">
    <w:abstractNumId w:val="15"/>
  </w:num>
  <w:num w:numId="13" w16cid:durableId="828180440">
    <w:abstractNumId w:val="3"/>
  </w:num>
  <w:num w:numId="14" w16cid:durableId="1813786175">
    <w:abstractNumId w:val="8"/>
  </w:num>
  <w:num w:numId="15" w16cid:durableId="980840317">
    <w:abstractNumId w:val="14"/>
  </w:num>
  <w:num w:numId="16" w16cid:durableId="731539609">
    <w:abstractNumId w:val="11"/>
  </w:num>
  <w:numIdMacAtCleanup w:val="13"/>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548"/>
    <w:rsid w:val="00000FF7"/>
    <w:rsid w:val="00002EF5"/>
    <w:rsid w:val="000051CC"/>
    <w:rsid w:val="000107A0"/>
    <w:rsid w:val="00011657"/>
    <w:rsid w:val="00020A24"/>
    <w:rsid w:val="000214A7"/>
    <w:rsid w:val="00024271"/>
    <w:rsid w:val="00024CA8"/>
    <w:rsid w:val="00033F40"/>
    <w:rsid w:val="00035DA8"/>
    <w:rsid w:val="00035E9F"/>
    <w:rsid w:val="000401C6"/>
    <w:rsid w:val="0004104D"/>
    <w:rsid w:val="000413A9"/>
    <w:rsid w:val="00041C02"/>
    <w:rsid w:val="0005112B"/>
    <w:rsid w:val="000512E1"/>
    <w:rsid w:val="00052DEA"/>
    <w:rsid w:val="000542D8"/>
    <w:rsid w:val="0005469A"/>
    <w:rsid w:val="0007226E"/>
    <w:rsid w:val="000726E4"/>
    <w:rsid w:val="0007323B"/>
    <w:rsid w:val="000737D7"/>
    <w:rsid w:val="00073AE1"/>
    <w:rsid w:val="000814E2"/>
    <w:rsid w:val="00083135"/>
    <w:rsid w:val="00091B1E"/>
    <w:rsid w:val="00092096"/>
    <w:rsid w:val="000924EC"/>
    <w:rsid w:val="00094C59"/>
    <w:rsid w:val="00095780"/>
    <w:rsid w:val="000A0DF8"/>
    <w:rsid w:val="000A675C"/>
    <w:rsid w:val="000A6E01"/>
    <w:rsid w:val="000A7BCC"/>
    <w:rsid w:val="000B3565"/>
    <w:rsid w:val="000B3B20"/>
    <w:rsid w:val="000B3E0F"/>
    <w:rsid w:val="000C075A"/>
    <w:rsid w:val="000C409E"/>
    <w:rsid w:val="000C5645"/>
    <w:rsid w:val="000C5A07"/>
    <w:rsid w:val="000D0D80"/>
    <w:rsid w:val="000D430C"/>
    <w:rsid w:val="000D4470"/>
    <w:rsid w:val="000D72E8"/>
    <w:rsid w:val="000D75F1"/>
    <w:rsid w:val="000E2805"/>
    <w:rsid w:val="000E57E9"/>
    <w:rsid w:val="000F692C"/>
    <w:rsid w:val="00100874"/>
    <w:rsid w:val="00100BF6"/>
    <w:rsid w:val="00101EA8"/>
    <w:rsid w:val="00103FC6"/>
    <w:rsid w:val="00110E8A"/>
    <w:rsid w:val="001260F0"/>
    <w:rsid w:val="001274EF"/>
    <w:rsid w:val="00127E52"/>
    <w:rsid w:val="00132C86"/>
    <w:rsid w:val="00132E12"/>
    <w:rsid w:val="001333C3"/>
    <w:rsid w:val="00133E9E"/>
    <w:rsid w:val="00134369"/>
    <w:rsid w:val="00140CD4"/>
    <w:rsid w:val="001427EF"/>
    <w:rsid w:val="00143490"/>
    <w:rsid w:val="00144402"/>
    <w:rsid w:val="00145149"/>
    <w:rsid w:val="00145988"/>
    <w:rsid w:val="00147248"/>
    <w:rsid w:val="00150B25"/>
    <w:rsid w:val="00151B74"/>
    <w:rsid w:val="00152EE8"/>
    <w:rsid w:val="00154B15"/>
    <w:rsid w:val="001553A8"/>
    <w:rsid w:val="00156E2F"/>
    <w:rsid w:val="00156E4C"/>
    <w:rsid w:val="0016036E"/>
    <w:rsid w:val="00162C75"/>
    <w:rsid w:val="001632CF"/>
    <w:rsid w:val="0017198E"/>
    <w:rsid w:val="00171F9F"/>
    <w:rsid w:val="00176F30"/>
    <w:rsid w:val="00176F99"/>
    <w:rsid w:val="00180C18"/>
    <w:rsid w:val="0018116A"/>
    <w:rsid w:val="0018231D"/>
    <w:rsid w:val="00182389"/>
    <w:rsid w:val="00182CF8"/>
    <w:rsid w:val="001850A1"/>
    <w:rsid w:val="001850ED"/>
    <w:rsid w:val="00187647"/>
    <w:rsid w:val="00187C3E"/>
    <w:rsid w:val="00191210"/>
    <w:rsid w:val="00195843"/>
    <w:rsid w:val="001B0C80"/>
    <w:rsid w:val="001B40ED"/>
    <w:rsid w:val="001B419B"/>
    <w:rsid w:val="001B4FFF"/>
    <w:rsid w:val="001B5941"/>
    <w:rsid w:val="001D05E1"/>
    <w:rsid w:val="001D611F"/>
    <w:rsid w:val="001D7EAC"/>
    <w:rsid w:val="001E47AC"/>
    <w:rsid w:val="001E4953"/>
    <w:rsid w:val="001F0546"/>
    <w:rsid w:val="001F0C8B"/>
    <w:rsid w:val="002142BD"/>
    <w:rsid w:val="00217A23"/>
    <w:rsid w:val="0022292D"/>
    <w:rsid w:val="0022772F"/>
    <w:rsid w:val="00234624"/>
    <w:rsid w:val="002364DC"/>
    <w:rsid w:val="0024008D"/>
    <w:rsid w:val="002403BA"/>
    <w:rsid w:val="00240A31"/>
    <w:rsid w:val="00247767"/>
    <w:rsid w:val="00251C1E"/>
    <w:rsid w:val="00251E37"/>
    <w:rsid w:val="0026214D"/>
    <w:rsid w:val="00263B47"/>
    <w:rsid w:val="0026758F"/>
    <w:rsid w:val="00273082"/>
    <w:rsid w:val="00273760"/>
    <w:rsid w:val="002802A2"/>
    <w:rsid w:val="002814AB"/>
    <w:rsid w:val="00283361"/>
    <w:rsid w:val="0028556E"/>
    <w:rsid w:val="00285A2F"/>
    <w:rsid w:val="00285D71"/>
    <w:rsid w:val="002868F8"/>
    <w:rsid w:val="00292CB9"/>
    <w:rsid w:val="00295587"/>
    <w:rsid w:val="002A053E"/>
    <w:rsid w:val="002A10CE"/>
    <w:rsid w:val="002A4989"/>
    <w:rsid w:val="002A5F9B"/>
    <w:rsid w:val="002A60B2"/>
    <w:rsid w:val="002A65B2"/>
    <w:rsid w:val="002B233C"/>
    <w:rsid w:val="002B5607"/>
    <w:rsid w:val="002B6F4A"/>
    <w:rsid w:val="002C214A"/>
    <w:rsid w:val="002C3E6F"/>
    <w:rsid w:val="002D167A"/>
    <w:rsid w:val="002D1709"/>
    <w:rsid w:val="002D1BF3"/>
    <w:rsid w:val="002D2109"/>
    <w:rsid w:val="002E117E"/>
    <w:rsid w:val="002E32D4"/>
    <w:rsid w:val="002E7E6B"/>
    <w:rsid w:val="002F2401"/>
    <w:rsid w:val="002F64DE"/>
    <w:rsid w:val="0030540F"/>
    <w:rsid w:val="00305AB4"/>
    <w:rsid w:val="00305D94"/>
    <w:rsid w:val="00306555"/>
    <w:rsid w:val="00306D63"/>
    <w:rsid w:val="00316E42"/>
    <w:rsid w:val="0032072B"/>
    <w:rsid w:val="0032151B"/>
    <w:rsid w:val="0032363F"/>
    <w:rsid w:val="00324FDC"/>
    <w:rsid w:val="00325FCB"/>
    <w:rsid w:val="00326566"/>
    <w:rsid w:val="0032712E"/>
    <w:rsid w:val="00331A9A"/>
    <w:rsid w:val="00336911"/>
    <w:rsid w:val="00340D64"/>
    <w:rsid w:val="003440FE"/>
    <w:rsid w:val="003448D3"/>
    <w:rsid w:val="0034540D"/>
    <w:rsid w:val="00351BE1"/>
    <w:rsid w:val="00352357"/>
    <w:rsid w:val="0035275F"/>
    <w:rsid w:val="00355EF2"/>
    <w:rsid w:val="003607E8"/>
    <w:rsid w:val="003620A6"/>
    <w:rsid w:val="00365A21"/>
    <w:rsid w:val="00367EA0"/>
    <w:rsid w:val="00367FEC"/>
    <w:rsid w:val="0037385D"/>
    <w:rsid w:val="00373AC4"/>
    <w:rsid w:val="00375146"/>
    <w:rsid w:val="00377446"/>
    <w:rsid w:val="00382A7B"/>
    <w:rsid w:val="003859AB"/>
    <w:rsid w:val="003915F6"/>
    <w:rsid w:val="00392B63"/>
    <w:rsid w:val="0039305C"/>
    <w:rsid w:val="00397109"/>
    <w:rsid w:val="0039713E"/>
    <w:rsid w:val="003A13AE"/>
    <w:rsid w:val="003A3610"/>
    <w:rsid w:val="003A3A85"/>
    <w:rsid w:val="003A44E6"/>
    <w:rsid w:val="003A6BF5"/>
    <w:rsid w:val="003B112B"/>
    <w:rsid w:val="003B413C"/>
    <w:rsid w:val="003B4BC7"/>
    <w:rsid w:val="003B5AAE"/>
    <w:rsid w:val="003C1D7C"/>
    <w:rsid w:val="003C5AE3"/>
    <w:rsid w:val="003C5BFC"/>
    <w:rsid w:val="003D30F5"/>
    <w:rsid w:val="003D4AD4"/>
    <w:rsid w:val="003D4FCE"/>
    <w:rsid w:val="003E1563"/>
    <w:rsid w:val="003E20C9"/>
    <w:rsid w:val="003E32CF"/>
    <w:rsid w:val="003F18EA"/>
    <w:rsid w:val="003F2BF0"/>
    <w:rsid w:val="003F513B"/>
    <w:rsid w:val="00410A01"/>
    <w:rsid w:val="00411978"/>
    <w:rsid w:val="00413BFE"/>
    <w:rsid w:val="0042072C"/>
    <w:rsid w:val="00421D07"/>
    <w:rsid w:val="00421E18"/>
    <w:rsid w:val="00423D16"/>
    <w:rsid w:val="00424A8A"/>
    <w:rsid w:val="00427FCD"/>
    <w:rsid w:val="004312D7"/>
    <w:rsid w:val="00431741"/>
    <w:rsid w:val="00433EE0"/>
    <w:rsid w:val="00434240"/>
    <w:rsid w:val="004344DD"/>
    <w:rsid w:val="0044155D"/>
    <w:rsid w:val="00441A8B"/>
    <w:rsid w:val="00445BE0"/>
    <w:rsid w:val="004500E2"/>
    <w:rsid w:val="00455599"/>
    <w:rsid w:val="00460D59"/>
    <w:rsid w:val="00463123"/>
    <w:rsid w:val="00467E32"/>
    <w:rsid w:val="004717AA"/>
    <w:rsid w:val="00471CCB"/>
    <w:rsid w:val="004737EA"/>
    <w:rsid w:val="004759BB"/>
    <w:rsid w:val="004768D5"/>
    <w:rsid w:val="00476DDC"/>
    <w:rsid w:val="0048048C"/>
    <w:rsid w:val="00481C2D"/>
    <w:rsid w:val="0048387C"/>
    <w:rsid w:val="0048737F"/>
    <w:rsid w:val="00490196"/>
    <w:rsid w:val="004939A7"/>
    <w:rsid w:val="0049611D"/>
    <w:rsid w:val="004A1279"/>
    <w:rsid w:val="004A315B"/>
    <w:rsid w:val="004A502C"/>
    <w:rsid w:val="004A75B3"/>
    <w:rsid w:val="004B053D"/>
    <w:rsid w:val="004B127F"/>
    <w:rsid w:val="004B7AC1"/>
    <w:rsid w:val="004C2FBA"/>
    <w:rsid w:val="004C3429"/>
    <w:rsid w:val="004C3FDD"/>
    <w:rsid w:val="004C5494"/>
    <w:rsid w:val="004D0C83"/>
    <w:rsid w:val="004D2E85"/>
    <w:rsid w:val="004D46F2"/>
    <w:rsid w:val="004D5C86"/>
    <w:rsid w:val="004D767A"/>
    <w:rsid w:val="004D7AC0"/>
    <w:rsid w:val="004D7CCD"/>
    <w:rsid w:val="004E0023"/>
    <w:rsid w:val="004E067A"/>
    <w:rsid w:val="004E17A6"/>
    <w:rsid w:val="004E49B6"/>
    <w:rsid w:val="004E558A"/>
    <w:rsid w:val="004E72B7"/>
    <w:rsid w:val="004F10F6"/>
    <w:rsid w:val="004F6BC1"/>
    <w:rsid w:val="004F73C5"/>
    <w:rsid w:val="004F79F1"/>
    <w:rsid w:val="005015F6"/>
    <w:rsid w:val="0050448D"/>
    <w:rsid w:val="00510790"/>
    <w:rsid w:val="00512633"/>
    <w:rsid w:val="00515B62"/>
    <w:rsid w:val="00522099"/>
    <w:rsid w:val="00522E1B"/>
    <w:rsid w:val="00536920"/>
    <w:rsid w:val="00542ADA"/>
    <w:rsid w:val="00546548"/>
    <w:rsid w:val="00547E40"/>
    <w:rsid w:val="0055434F"/>
    <w:rsid w:val="00562A78"/>
    <w:rsid w:val="00563EE4"/>
    <w:rsid w:val="00565C60"/>
    <w:rsid w:val="00567892"/>
    <w:rsid w:val="00576649"/>
    <w:rsid w:val="005768AE"/>
    <w:rsid w:val="00577FF0"/>
    <w:rsid w:val="005808F0"/>
    <w:rsid w:val="005864AA"/>
    <w:rsid w:val="00591B74"/>
    <w:rsid w:val="005939B0"/>
    <w:rsid w:val="005953EF"/>
    <w:rsid w:val="005A01ED"/>
    <w:rsid w:val="005A0948"/>
    <w:rsid w:val="005A440B"/>
    <w:rsid w:val="005A50FF"/>
    <w:rsid w:val="005A52AC"/>
    <w:rsid w:val="005B4ADC"/>
    <w:rsid w:val="005B748B"/>
    <w:rsid w:val="005B749E"/>
    <w:rsid w:val="005B75D0"/>
    <w:rsid w:val="005C06C4"/>
    <w:rsid w:val="005C6ED2"/>
    <w:rsid w:val="005D24B0"/>
    <w:rsid w:val="005E29F8"/>
    <w:rsid w:val="005E416D"/>
    <w:rsid w:val="005E7415"/>
    <w:rsid w:val="005F46CB"/>
    <w:rsid w:val="005F528D"/>
    <w:rsid w:val="006005BC"/>
    <w:rsid w:val="00601D8E"/>
    <w:rsid w:val="00603082"/>
    <w:rsid w:val="00603C96"/>
    <w:rsid w:val="00604836"/>
    <w:rsid w:val="006058DE"/>
    <w:rsid w:val="006066C0"/>
    <w:rsid w:val="00616653"/>
    <w:rsid w:val="00621C0D"/>
    <w:rsid w:val="00621C45"/>
    <w:rsid w:val="00622A25"/>
    <w:rsid w:val="0062531F"/>
    <w:rsid w:val="00626475"/>
    <w:rsid w:val="00630B7A"/>
    <w:rsid w:val="00630CBC"/>
    <w:rsid w:val="00632922"/>
    <w:rsid w:val="00633112"/>
    <w:rsid w:val="00633A59"/>
    <w:rsid w:val="00641316"/>
    <w:rsid w:val="00642318"/>
    <w:rsid w:val="006432BF"/>
    <w:rsid w:val="00644444"/>
    <w:rsid w:val="00650E7C"/>
    <w:rsid w:val="00653467"/>
    <w:rsid w:val="00654B2D"/>
    <w:rsid w:val="00665790"/>
    <w:rsid w:val="006658BB"/>
    <w:rsid w:val="00670192"/>
    <w:rsid w:val="00675F07"/>
    <w:rsid w:val="00676664"/>
    <w:rsid w:val="0067703B"/>
    <w:rsid w:val="006820F1"/>
    <w:rsid w:val="00682415"/>
    <w:rsid w:val="00682DCF"/>
    <w:rsid w:val="006841C0"/>
    <w:rsid w:val="00685140"/>
    <w:rsid w:val="00686857"/>
    <w:rsid w:val="006875F0"/>
    <w:rsid w:val="00691843"/>
    <w:rsid w:val="0069235D"/>
    <w:rsid w:val="006A194C"/>
    <w:rsid w:val="006A3484"/>
    <w:rsid w:val="006A71AE"/>
    <w:rsid w:val="006A7335"/>
    <w:rsid w:val="006A7CFE"/>
    <w:rsid w:val="006B21F8"/>
    <w:rsid w:val="006B3F14"/>
    <w:rsid w:val="006C1CE0"/>
    <w:rsid w:val="006C265F"/>
    <w:rsid w:val="006C5477"/>
    <w:rsid w:val="006C6B5D"/>
    <w:rsid w:val="006C6C18"/>
    <w:rsid w:val="006C7E58"/>
    <w:rsid w:val="006D2D22"/>
    <w:rsid w:val="006D2DDA"/>
    <w:rsid w:val="006D4F2A"/>
    <w:rsid w:val="006E1F8D"/>
    <w:rsid w:val="006E3711"/>
    <w:rsid w:val="006E4F32"/>
    <w:rsid w:val="006E54D5"/>
    <w:rsid w:val="006F155F"/>
    <w:rsid w:val="006F1BF9"/>
    <w:rsid w:val="006F2814"/>
    <w:rsid w:val="006F5E14"/>
    <w:rsid w:val="006F5F5B"/>
    <w:rsid w:val="00700584"/>
    <w:rsid w:val="007018C1"/>
    <w:rsid w:val="00702495"/>
    <w:rsid w:val="00704680"/>
    <w:rsid w:val="0070477F"/>
    <w:rsid w:val="00710669"/>
    <w:rsid w:val="0071354B"/>
    <w:rsid w:val="00715991"/>
    <w:rsid w:val="007267B2"/>
    <w:rsid w:val="00726E02"/>
    <w:rsid w:val="00727708"/>
    <w:rsid w:val="00730DB3"/>
    <w:rsid w:val="00733FC9"/>
    <w:rsid w:val="007353B7"/>
    <w:rsid w:val="007361A0"/>
    <w:rsid w:val="007373C6"/>
    <w:rsid w:val="00737530"/>
    <w:rsid w:val="007376E8"/>
    <w:rsid w:val="0074271D"/>
    <w:rsid w:val="007450F4"/>
    <w:rsid w:val="0074725A"/>
    <w:rsid w:val="00753D8F"/>
    <w:rsid w:val="007563E7"/>
    <w:rsid w:val="0076285D"/>
    <w:rsid w:val="00766439"/>
    <w:rsid w:val="00770BC9"/>
    <w:rsid w:val="00770E70"/>
    <w:rsid w:val="00771FEB"/>
    <w:rsid w:val="00775ADC"/>
    <w:rsid w:val="00776AAA"/>
    <w:rsid w:val="00787EDB"/>
    <w:rsid w:val="00790194"/>
    <w:rsid w:val="00790A38"/>
    <w:rsid w:val="00792E7E"/>
    <w:rsid w:val="00796D34"/>
    <w:rsid w:val="007A1E3A"/>
    <w:rsid w:val="007A404E"/>
    <w:rsid w:val="007A5BD2"/>
    <w:rsid w:val="007A6235"/>
    <w:rsid w:val="007B071E"/>
    <w:rsid w:val="007B3396"/>
    <w:rsid w:val="007B3DF8"/>
    <w:rsid w:val="007B5316"/>
    <w:rsid w:val="007B7F07"/>
    <w:rsid w:val="007C0B87"/>
    <w:rsid w:val="007C1879"/>
    <w:rsid w:val="007C1A70"/>
    <w:rsid w:val="007C26C0"/>
    <w:rsid w:val="007C36C4"/>
    <w:rsid w:val="007C3E6A"/>
    <w:rsid w:val="007C4D52"/>
    <w:rsid w:val="007C4F07"/>
    <w:rsid w:val="007C6EC5"/>
    <w:rsid w:val="007C7A70"/>
    <w:rsid w:val="007D0CBB"/>
    <w:rsid w:val="007D3073"/>
    <w:rsid w:val="007D4816"/>
    <w:rsid w:val="007D718E"/>
    <w:rsid w:val="007D7A41"/>
    <w:rsid w:val="007E1106"/>
    <w:rsid w:val="007E3EAC"/>
    <w:rsid w:val="007E4101"/>
    <w:rsid w:val="007E79F4"/>
    <w:rsid w:val="007F23B3"/>
    <w:rsid w:val="007F243D"/>
    <w:rsid w:val="007F57FB"/>
    <w:rsid w:val="00800B53"/>
    <w:rsid w:val="00800F24"/>
    <w:rsid w:val="00801F37"/>
    <w:rsid w:val="00812554"/>
    <w:rsid w:val="00812D29"/>
    <w:rsid w:val="00812ECA"/>
    <w:rsid w:val="00815665"/>
    <w:rsid w:val="00820027"/>
    <w:rsid w:val="0082091F"/>
    <w:rsid w:val="00824DC2"/>
    <w:rsid w:val="00827A52"/>
    <w:rsid w:val="008301BA"/>
    <w:rsid w:val="008304A1"/>
    <w:rsid w:val="00836CE2"/>
    <w:rsid w:val="00843534"/>
    <w:rsid w:val="008443CA"/>
    <w:rsid w:val="00845145"/>
    <w:rsid w:val="0085013D"/>
    <w:rsid w:val="00851FC2"/>
    <w:rsid w:val="008528CE"/>
    <w:rsid w:val="00860C0D"/>
    <w:rsid w:val="00863A31"/>
    <w:rsid w:val="00864D3E"/>
    <w:rsid w:val="0087008B"/>
    <w:rsid w:val="00880ECF"/>
    <w:rsid w:val="008847F6"/>
    <w:rsid w:val="00885E47"/>
    <w:rsid w:val="008902AF"/>
    <w:rsid w:val="008A0E9D"/>
    <w:rsid w:val="008A230B"/>
    <w:rsid w:val="008A7630"/>
    <w:rsid w:val="008A7BAC"/>
    <w:rsid w:val="008B0E1F"/>
    <w:rsid w:val="008B14EA"/>
    <w:rsid w:val="008B6FC2"/>
    <w:rsid w:val="008B7130"/>
    <w:rsid w:val="008C0278"/>
    <w:rsid w:val="008C6801"/>
    <w:rsid w:val="008D0436"/>
    <w:rsid w:val="008D15A6"/>
    <w:rsid w:val="008D33AC"/>
    <w:rsid w:val="008D46F1"/>
    <w:rsid w:val="008E14BA"/>
    <w:rsid w:val="008E5C0A"/>
    <w:rsid w:val="008E62A8"/>
    <w:rsid w:val="008E6D4C"/>
    <w:rsid w:val="008F1084"/>
    <w:rsid w:val="008F20E7"/>
    <w:rsid w:val="008F31DE"/>
    <w:rsid w:val="008F550C"/>
    <w:rsid w:val="008F67E9"/>
    <w:rsid w:val="008F7733"/>
    <w:rsid w:val="00902D36"/>
    <w:rsid w:val="009041DE"/>
    <w:rsid w:val="009057E6"/>
    <w:rsid w:val="009072E9"/>
    <w:rsid w:val="009218B9"/>
    <w:rsid w:val="0092374B"/>
    <w:rsid w:val="00927D47"/>
    <w:rsid w:val="00931E42"/>
    <w:rsid w:val="00934280"/>
    <w:rsid w:val="00934722"/>
    <w:rsid w:val="00937588"/>
    <w:rsid w:val="00941B72"/>
    <w:rsid w:val="00943167"/>
    <w:rsid w:val="0094322C"/>
    <w:rsid w:val="00944519"/>
    <w:rsid w:val="00945D6F"/>
    <w:rsid w:val="009515BE"/>
    <w:rsid w:val="00955BC0"/>
    <w:rsid w:val="00960822"/>
    <w:rsid w:val="009609AB"/>
    <w:rsid w:val="00960F84"/>
    <w:rsid w:val="00961FFC"/>
    <w:rsid w:val="00965C83"/>
    <w:rsid w:val="009660B2"/>
    <w:rsid w:val="00971629"/>
    <w:rsid w:val="00976557"/>
    <w:rsid w:val="00977BA4"/>
    <w:rsid w:val="009815E0"/>
    <w:rsid w:val="00984398"/>
    <w:rsid w:val="00984565"/>
    <w:rsid w:val="0098546D"/>
    <w:rsid w:val="009862AD"/>
    <w:rsid w:val="00987E38"/>
    <w:rsid w:val="009916EB"/>
    <w:rsid w:val="00991A61"/>
    <w:rsid w:val="00994D9F"/>
    <w:rsid w:val="009A29E8"/>
    <w:rsid w:val="009A70AB"/>
    <w:rsid w:val="009B034D"/>
    <w:rsid w:val="009B3B7D"/>
    <w:rsid w:val="009B71D7"/>
    <w:rsid w:val="009C0843"/>
    <w:rsid w:val="009C56CE"/>
    <w:rsid w:val="009C6B89"/>
    <w:rsid w:val="009D6C3C"/>
    <w:rsid w:val="009E0044"/>
    <w:rsid w:val="009E1A86"/>
    <w:rsid w:val="009E247A"/>
    <w:rsid w:val="009E32F9"/>
    <w:rsid w:val="009E693E"/>
    <w:rsid w:val="009E7935"/>
    <w:rsid w:val="009F2E7F"/>
    <w:rsid w:val="009F6566"/>
    <w:rsid w:val="00A008AE"/>
    <w:rsid w:val="00A040BE"/>
    <w:rsid w:val="00A22B90"/>
    <w:rsid w:val="00A235CA"/>
    <w:rsid w:val="00A266AA"/>
    <w:rsid w:val="00A37B04"/>
    <w:rsid w:val="00A37E68"/>
    <w:rsid w:val="00A45FC9"/>
    <w:rsid w:val="00A47B5E"/>
    <w:rsid w:val="00A5038C"/>
    <w:rsid w:val="00A50BC0"/>
    <w:rsid w:val="00A51203"/>
    <w:rsid w:val="00A52A1C"/>
    <w:rsid w:val="00A52D1F"/>
    <w:rsid w:val="00A532D9"/>
    <w:rsid w:val="00A67CDF"/>
    <w:rsid w:val="00A7491F"/>
    <w:rsid w:val="00A81230"/>
    <w:rsid w:val="00A825C1"/>
    <w:rsid w:val="00A84669"/>
    <w:rsid w:val="00A84A04"/>
    <w:rsid w:val="00A91263"/>
    <w:rsid w:val="00A9259A"/>
    <w:rsid w:val="00A94961"/>
    <w:rsid w:val="00A94E08"/>
    <w:rsid w:val="00A97F3F"/>
    <w:rsid w:val="00AA06AF"/>
    <w:rsid w:val="00AA154F"/>
    <w:rsid w:val="00AA2A74"/>
    <w:rsid w:val="00AA3A19"/>
    <w:rsid w:val="00AA3FCD"/>
    <w:rsid w:val="00AA50BE"/>
    <w:rsid w:val="00AB2053"/>
    <w:rsid w:val="00AB25A9"/>
    <w:rsid w:val="00AB3AF1"/>
    <w:rsid w:val="00AC0F05"/>
    <w:rsid w:val="00AC11DE"/>
    <w:rsid w:val="00AC3E48"/>
    <w:rsid w:val="00AD0D87"/>
    <w:rsid w:val="00AD22EC"/>
    <w:rsid w:val="00AD322B"/>
    <w:rsid w:val="00AD53D4"/>
    <w:rsid w:val="00AD63D2"/>
    <w:rsid w:val="00AE18F1"/>
    <w:rsid w:val="00AE2F5D"/>
    <w:rsid w:val="00AF22F5"/>
    <w:rsid w:val="00AF463D"/>
    <w:rsid w:val="00B00A76"/>
    <w:rsid w:val="00B00B0A"/>
    <w:rsid w:val="00B00F57"/>
    <w:rsid w:val="00B07A0C"/>
    <w:rsid w:val="00B11327"/>
    <w:rsid w:val="00B12F89"/>
    <w:rsid w:val="00B23C8F"/>
    <w:rsid w:val="00B26D18"/>
    <w:rsid w:val="00B30BC8"/>
    <w:rsid w:val="00B33C9F"/>
    <w:rsid w:val="00B33DC5"/>
    <w:rsid w:val="00B36413"/>
    <w:rsid w:val="00B36861"/>
    <w:rsid w:val="00B4089A"/>
    <w:rsid w:val="00B4285A"/>
    <w:rsid w:val="00B45B65"/>
    <w:rsid w:val="00B5214F"/>
    <w:rsid w:val="00B5518A"/>
    <w:rsid w:val="00B63599"/>
    <w:rsid w:val="00B63DB3"/>
    <w:rsid w:val="00B650E9"/>
    <w:rsid w:val="00B6613A"/>
    <w:rsid w:val="00B665A4"/>
    <w:rsid w:val="00B70A04"/>
    <w:rsid w:val="00B71C3E"/>
    <w:rsid w:val="00B77002"/>
    <w:rsid w:val="00B77A04"/>
    <w:rsid w:val="00B81C2B"/>
    <w:rsid w:val="00B8221D"/>
    <w:rsid w:val="00B83819"/>
    <w:rsid w:val="00B83B76"/>
    <w:rsid w:val="00B85548"/>
    <w:rsid w:val="00B8736B"/>
    <w:rsid w:val="00B90520"/>
    <w:rsid w:val="00B91A86"/>
    <w:rsid w:val="00B926DA"/>
    <w:rsid w:val="00B940B0"/>
    <w:rsid w:val="00B94D21"/>
    <w:rsid w:val="00B96485"/>
    <w:rsid w:val="00BA21B4"/>
    <w:rsid w:val="00BA25D7"/>
    <w:rsid w:val="00BA60C9"/>
    <w:rsid w:val="00BB090E"/>
    <w:rsid w:val="00BB2212"/>
    <w:rsid w:val="00BB2FBA"/>
    <w:rsid w:val="00BB4061"/>
    <w:rsid w:val="00BB5091"/>
    <w:rsid w:val="00BC585E"/>
    <w:rsid w:val="00BD1466"/>
    <w:rsid w:val="00BD4451"/>
    <w:rsid w:val="00BE278A"/>
    <w:rsid w:val="00BE3ABA"/>
    <w:rsid w:val="00BF3852"/>
    <w:rsid w:val="00BF5CD1"/>
    <w:rsid w:val="00BF6974"/>
    <w:rsid w:val="00BF7490"/>
    <w:rsid w:val="00C00EAB"/>
    <w:rsid w:val="00C0327C"/>
    <w:rsid w:val="00C21AB7"/>
    <w:rsid w:val="00C233EC"/>
    <w:rsid w:val="00C3172E"/>
    <w:rsid w:val="00C31D7E"/>
    <w:rsid w:val="00C339D2"/>
    <w:rsid w:val="00C34E90"/>
    <w:rsid w:val="00C3535C"/>
    <w:rsid w:val="00C37628"/>
    <w:rsid w:val="00C37D9C"/>
    <w:rsid w:val="00C47BC6"/>
    <w:rsid w:val="00C51D0F"/>
    <w:rsid w:val="00C53115"/>
    <w:rsid w:val="00C61725"/>
    <w:rsid w:val="00C62EBD"/>
    <w:rsid w:val="00C63302"/>
    <w:rsid w:val="00C64C9D"/>
    <w:rsid w:val="00C657CD"/>
    <w:rsid w:val="00C6630E"/>
    <w:rsid w:val="00C74E38"/>
    <w:rsid w:val="00C84F0C"/>
    <w:rsid w:val="00C912D8"/>
    <w:rsid w:val="00C92832"/>
    <w:rsid w:val="00C92969"/>
    <w:rsid w:val="00C92C59"/>
    <w:rsid w:val="00C934B8"/>
    <w:rsid w:val="00CA011B"/>
    <w:rsid w:val="00CA6119"/>
    <w:rsid w:val="00CA7EC6"/>
    <w:rsid w:val="00CB4DAE"/>
    <w:rsid w:val="00CB5EE3"/>
    <w:rsid w:val="00CB6594"/>
    <w:rsid w:val="00CC215A"/>
    <w:rsid w:val="00CC3456"/>
    <w:rsid w:val="00CC6856"/>
    <w:rsid w:val="00CD0AC3"/>
    <w:rsid w:val="00CD10B2"/>
    <w:rsid w:val="00CD1890"/>
    <w:rsid w:val="00CD4E62"/>
    <w:rsid w:val="00CD56C9"/>
    <w:rsid w:val="00CD6679"/>
    <w:rsid w:val="00CD7C6C"/>
    <w:rsid w:val="00CE4A27"/>
    <w:rsid w:val="00CE6111"/>
    <w:rsid w:val="00CE71B3"/>
    <w:rsid w:val="00CF0B97"/>
    <w:rsid w:val="00CF0C48"/>
    <w:rsid w:val="00CF404D"/>
    <w:rsid w:val="00CF65C8"/>
    <w:rsid w:val="00CF7CB0"/>
    <w:rsid w:val="00D011A8"/>
    <w:rsid w:val="00D02364"/>
    <w:rsid w:val="00D03BAE"/>
    <w:rsid w:val="00D07BF3"/>
    <w:rsid w:val="00D14E95"/>
    <w:rsid w:val="00D15AD2"/>
    <w:rsid w:val="00D166AC"/>
    <w:rsid w:val="00D17375"/>
    <w:rsid w:val="00D17BA1"/>
    <w:rsid w:val="00D203C7"/>
    <w:rsid w:val="00D21F0B"/>
    <w:rsid w:val="00D2401B"/>
    <w:rsid w:val="00D30D06"/>
    <w:rsid w:val="00D31345"/>
    <w:rsid w:val="00D343DE"/>
    <w:rsid w:val="00D367FD"/>
    <w:rsid w:val="00D4163A"/>
    <w:rsid w:val="00D41774"/>
    <w:rsid w:val="00D42DB1"/>
    <w:rsid w:val="00D44D2B"/>
    <w:rsid w:val="00D457DC"/>
    <w:rsid w:val="00D45B5F"/>
    <w:rsid w:val="00D4664C"/>
    <w:rsid w:val="00D542E4"/>
    <w:rsid w:val="00D608B8"/>
    <w:rsid w:val="00D61549"/>
    <w:rsid w:val="00D6288C"/>
    <w:rsid w:val="00D638AF"/>
    <w:rsid w:val="00D6622A"/>
    <w:rsid w:val="00D71CEB"/>
    <w:rsid w:val="00D738D9"/>
    <w:rsid w:val="00D8313A"/>
    <w:rsid w:val="00D86C4E"/>
    <w:rsid w:val="00D903C1"/>
    <w:rsid w:val="00D9131B"/>
    <w:rsid w:val="00D91447"/>
    <w:rsid w:val="00D91CFC"/>
    <w:rsid w:val="00D94CEF"/>
    <w:rsid w:val="00D978E6"/>
    <w:rsid w:val="00DA1E75"/>
    <w:rsid w:val="00DA3855"/>
    <w:rsid w:val="00DA45F3"/>
    <w:rsid w:val="00DA5B28"/>
    <w:rsid w:val="00DA5F22"/>
    <w:rsid w:val="00DA7649"/>
    <w:rsid w:val="00DB4A73"/>
    <w:rsid w:val="00DB5F65"/>
    <w:rsid w:val="00DB7041"/>
    <w:rsid w:val="00DC00B3"/>
    <w:rsid w:val="00DC1A31"/>
    <w:rsid w:val="00DC285C"/>
    <w:rsid w:val="00DC2D07"/>
    <w:rsid w:val="00DC4030"/>
    <w:rsid w:val="00DC4E10"/>
    <w:rsid w:val="00DC73FC"/>
    <w:rsid w:val="00DD23FA"/>
    <w:rsid w:val="00DD33A0"/>
    <w:rsid w:val="00DD564F"/>
    <w:rsid w:val="00DD5B19"/>
    <w:rsid w:val="00DE0559"/>
    <w:rsid w:val="00DE2BA4"/>
    <w:rsid w:val="00DE32AD"/>
    <w:rsid w:val="00DF1764"/>
    <w:rsid w:val="00DF6AFB"/>
    <w:rsid w:val="00DF75ED"/>
    <w:rsid w:val="00DF7F15"/>
    <w:rsid w:val="00E01985"/>
    <w:rsid w:val="00E01DC2"/>
    <w:rsid w:val="00E038F9"/>
    <w:rsid w:val="00E07922"/>
    <w:rsid w:val="00E16380"/>
    <w:rsid w:val="00E170E6"/>
    <w:rsid w:val="00E23FDF"/>
    <w:rsid w:val="00E249AB"/>
    <w:rsid w:val="00E255A4"/>
    <w:rsid w:val="00E2564B"/>
    <w:rsid w:val="00E260D7"/>
    <w:rsid w:val="00E26A68"/>
    <w:rsid w:val="00E26B90"/>
    <w:rsid w:val="00E27578"/>
    <w:rsid w:val="00E312A2"/>
    <w:rsid w:val="00E319F4"/>
    <w:rsid w:val="00E366E3"/>
    <w:rsid w:val="00E41019"/>
    <w:rsid w:val="00E51BAB"/>
    <w:rsid w:val="00E522E2"/>
    <w:rsid w:val="00E5510D"/>
    <w:rsid w:val="00E56A3A"/>
    <w:rsid w:val="00E61111"/>
    <w:rsid w:val="00E64EF5"/>
    <w:rsid w:val="00E73EF0"/>
    <w:rsid w:val="00E74DE6"/>
    <w:rsid w:val="00E77047"/>
    <w:rsid w:val="00E775E2"/>
    <w:rsid w:val="00E80672"/>
    <w:rsid w:val="00E80C16"/>
    <w:rsid w:val="00E81087"/>
    <w:rsid w:val="00E81A96"/>
    <w:rsid w:val="00E87DE3"/>
    <w:rsid w:val="00E90FF8"/>
    <w:rsid w:val="00E91036"/>
    <w:rsid w:val="00E91F13"/>
    <w:rsid w:val="00E92383"/>
    <w:rsid w:val="00E94317"/>
    <w:rsid w:val="00E959E7"/>
    <w:rsid w:val="00EA4337"/>
    <w:rsid w:val="00EA5985"/>
    <w:rsid w:val="00EA6576"/>
    <w:rsid w:val="00EB1301"/>
    <w:rsid w:val="00EB1FB9"/>
    <w:rsid w:val="00EB30AD"/>
    <w:rsid w:val="00EB48D3"/>
    <w:rsid w:val="00EB628E"/>
    <w:rsid w:val="00EC383D"/>
    <w:rsid w:val="00ED1B68"/>
    <w:rsid w:val="00ED206C"/>
    <w:rsid w:val="00ED2400"/>
    <w:rsid w:val="00ED45D2"/>
    <w:rsid w:val="00EE340A"/>
    <w:rsid w:val="00EE66BD"/>
    <w:rsid w:val="00EF080A"/>
    <w:rsid w:val="00EF1479"/>
    <w:rsid w:val="00EF1F88"/>
    <w:rsid w:val="00EF3C10"/>
    <w:rsid w:val="00EF48A4"/>
    <w:rsid w:val="00EF49EB"/>
    <w:rsid w:val="00F00A90"/>
    <w:rsid w:val="00F0486B"/>
    <w:rsid w:val="00F04B57"/>
    <w:rsid w:val="00F10C7D"/>
    <w:rsid w:val="00F11B97"/>
    <w:rsid w:val="00F12643"/>
    <w:rsid w:val="00F16B0A"/>
    <w:rsid w:val="00F20925"/>
    <w:rsid w:val="00F22C1E"/>
    <w:rsid w:val="00F23AA8"/>
    <w:rsid w:val="00F278F4"/>
    <w:rsid w:val="00F35471"/>
    <w:rsid w:val="00F35AA1"/>
    <w:rsid w:val="00F368C2"/>
    <w:rsid w:val="00F3753D"/>
    <w:rsid w:val="00F46637"/>
    <w:rsid w:val="00F52668"/>
    <w:rsid w:val="00F575C6"/>
    <w:rsid w:val="00F630F7"/>
    <w:rsid w:val="00F63DB1"/>
    <w:rsid w:val="00F708EE"/>
    <w:rsid w:val="00F70E62"/>
    <w:rsid w:val="00F72679"/>
    <w:rsid w:val="00F72709"/>
    <w:rsid w:val="00F7329C"/>
    <w:rsid w:val="00F738A2"/>
    <w:rsid w:val="00F74DFB"/>
    <w:rsid w:val="00F82EC0"/>
    <w:rsid w:val="00F84AA4"/>
    <w:rsid w:val="00F85150"/>
    <w:rsid w:val="00F9218E"/>
    <w:rsid w:val="00F96C9F"/>
    <w:rsid w:val="00F97534"/>
    <w:rsid w:val="00F97C91"/>
    <w:rsid w:val="00F97FC1"/>
    <w:rsid w:val="00FA173F"/>
    <w:rsid w:val="00FA3310"/>
    <w:rsid w:val="00FA3474"/>
    <w:rsid w:val="00FA77D0"/>
    <w:rsid w:val="00FA7E2D"/>
    <w:rsid w:val="00FB069E"/>
    <w:rsid w:val="00FB1E85"/>
    <w:rsid w:val="00FB7C06"/>
    <w:rsid w:val="00FC161E"/>
    <w:rsid w:val="00FC2490"/>
    <w:rsid w:val="00FC3AEC"/>
    <w:rsid w:val="00FC41FB"/>
    <w:rsid w:val="00FC7943"/>
    <w:rsid w:val="00FD0434"/>
    <w:rsid w:val="00FD0886"/>
    <w:rsid w:val="00FD0B82"/>
    <w:rsid w:val="00FD42A3"/>
    <w:rsid w:val="00FD782A"/>
    <w:rsid w:val="00FD7884"/>
    <w:rsid w:val="00FE1663"/>
    <w:rsid w:val="00FE7EAC"/>
    <w:rsid w:val="00FF089B"/>
    <w:rsid w:val="00FF1050"/>
    <w:rsid w:val="00FF2870"/>
    <w:rsid w:val="00FF37CB"/>
    <w:rsid w:val="00FF384C"/>
    <w:rsid w:val="00FF5148"/>
    <w:rsid w:val="00FF7EE0"/>
    <w:rsid w:val="07519766"/>
    <w:rsid w:val="171AF574"/>
    <w:rsid w:val="48EC75E2"/>
    <w:rsid w:val="5E3346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2DAAE6"/>
  <w15:chartTrackingRefBased/>
  <w15:docId w15:val="{082A46F6-E850-420C-9F33-DA6633FE8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6F4A"/>
    <w:rPr>
      <w:sz w:val="24"/>
    </w:rPr>
  </w:style>
  <w:style w:type="paragraph" w:styleId="Heading1">
    <w:name w:val="heading 1"/>
    <w:basedOn w:val="Normal"/>
    <w:next w:val="Normal"/>
    <w:link w:val="Heading1Char"/>
    <w:uiPriority w:val="9"/>
    <w:qFormat/>
    <w:rsid w:val="004E72B7"/>
    <w:pPr>
      <w:keepNext/>
      <w:keepLines/>
      <w:spacing w:before="240" w:after="0"/>
      <w:outlineLvl w:val="0"/>
    </w:pPr>
    <w:rPr>
      <w:rFonts w:asciiTheme="majorHAnsi" w:hAnsiTheme="majorHAnsi" w:eastAsiaTheme="majorEastAsia" w:cstheme="majorBidi"/>
      <w:color w:val="7030A0"/>
      <w:sz w:val="32"/>
      <w:szCs w:val="32"/>
    </w:rPr>
  </w:style>
  <w:style w:type="paragraph" w:styleId="Heading2">
    <w:name w:val="heading 2"/>
    <w:basedOn w:val="Normal"/>
    <w:next w:val="Normal"/>
    <w:link w:val="Heading2Char"/>
    <w:uiPriority w:val="9"/>
    <w:unhideWhenUsed/>
    <w:qFormat/>
    <w:rsid w:val="00E51BAB"/>
    <w:pPr>
      <w:keepNext/>
      <w:keepLines/>
      <w:spacing w:before="40" w:after="0"/>
      <w:outlineLvl w:val="1"/>
    </w:pPr>
    <w:rPr>
      <w:rFonts w:asciiTheme="majorHAnsi" w:hAnsiTheme="majorHAnsi" w:eastAsiaTheme="majorEastAsia" w:cstheme="majorBidi"/>
      <w:color w:val="7030A0"/>
      <w:sz w:val="26"/>
      <w:szCs w:val="26"/>
    </w:rPr>
  </w:style>
  <w:style w:type="paragraph" w:styleId="Heading3">
    <w:name w:val="heading 3"/>
    <w:basedOn w:val="Normal"/>
    <w:next w:val="Normal"/>
    <w:link w:val="Heading3Char"/>
    <w:uiPriority w:val="9"/>
    <w:unhideWhenUsed/>
    <w:qFormat/>
    <w:rsid w:val="00616653"/>
    <w:pPr>
      <w:keepNext/>
      <w:keepLines/>
      <w:spacing w:before="40" w:after="0"/>
      <w:outlineLvl w:val="2"/>
    </w:pPr>
    <w:rPr>
      <w:rFonts w:asciiTheme="majorHAnsi" w:hAnsiTheme="majorHAnsi" w:eastAsiaTheme="majorEastAsia" w:cstheme="majorBidi"/>
      <w:color w:val="7030A0"/>
      <w:szCs w:val="24"/>
    </w:rPr>
  </w:style>
  <w:style w:type="paragraph" w:styleId="Heading4">
    <w:name w:val="heading 4"/>
    <w:basedOn w:val="Normal"/>
    <w:next w:val="Normal"/>
    <w:link w:val="Heading4Char"/>
    <w:uiPriority w:val="9"/>
    <w:unhideWhenUsed/>
    <w:qFormat/>
    <w:rsid w:val="00885E47"/>
    <w:pPr>
      <w:keepNext/>
      <w:keepLines/>
      <w:spacing w:before="40" w:after="0"/>
      <w:outlineLvl w:val="3"/>
    </w:pPr>
    <w:rPr>
      <w:rFonts w:asciiTheme="majorHAnsi" w:hAnsiTheme="majorHAnsi" w:eastAsiaTheme="majorEastAsia" w:cstheme="majorBidi"/>
      <w:i/>
      <w:iCs/>
      <w:color w:val="7030A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E72B7"/>
    <w:rPr>
      <w:rFonts w:asciiTheme="majorHAnsi" w:hAnsiTheme="majorHAnsi" w:eastAsiaTheme="majorEastAsia" w:cstheme="majorBidi"/>
      <w:color w:val="7030A0"/>
      <w:sz w:val="32"/>
      <w:szCs w:val="32"/>
    </w:rPr>
  </w:style>
  <w:style w:type="table" w:styleId="TableGrid">
    <w:name w:val="Table Grid"/>
    <w:basedOn w:val="TableNormal"/>
    <w:uiPriority w:val="39"/>
    <w:rsid w:val="005369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DefaultParagraphFont"/>
    <w:rsid w:val="00536920"/>
  </w:style>
  <w:style w:type="character" w:styleId="eop" w:customStyle="1">
    <w:name w:val="eop"/>
    <w:basedOn w:val="DefaultParagraphFont"/>
    <w:rsid w:val="00536920"/>
  </w:style>
  <w:style w:type="paragraph" w:styleId="ListParagraph">
    <w:name w:val="List Paragraph"/>
    <w:basedOn w:val="Normal"/>
    <w:uiPriority w:val="34"/>
    <w:qFormat/>
    <w:rsid w:val="00536920"/>
    <w:pPr>
      <w:ind w:left="720"/>
      <w:contextualSpacing/>
    </w:pPr>
  </w:style>
  <w:style w:type="paragraph" w:styleId="TOCHeading">
    <w:name w:val="TOC Heading"/>
    <w:basedOn w:val="Heading1"/>
    <w:next w:val="Normal"/>
    <w:uiPriority w:val="39"/>
    <w:unhideWhenUsed/>
    <w:qFormat/>
    <w:rsid w:val="00B33DC5"/>
    <w:pPr>
      <w:outlineLvl w:val="9"/>
    </w:pPr>
    <w:rPr>
      <w:kern w:val="0"/>
      <w:lang w:val="en-US"/>
      <w14:ligatures w14:val="none"/>
    </w:rPr>
  </w:style>
  <w:style w:type="paragraph" w:styleId="TOC1">
    <w:name w:val="toc 1"/>
    <w:basedOn w:val="Normal"/>
    <w:next w:val="Normal"/>
    <w:autoRedefine/>
    <w:uiPriority w:val="39"/>
    <w:unhideWhenUsed/>
    <w:rsid w:val="00B33DC5"/>
    <w:pPr>
      <w:spacing w:after="100"/>
    </w:pPr>
  </w:style>
  <w:style w:type="character" w:styleId="Hyperlink">
    <w:name w:val="Hyperlink"/>
    <w:basedOn w:val="DefaultParagraphFont"/>
    <w:uiPriority w:val="99"/>
    <w:unhideWhenUsed/>
    <w:rsid w:val="00B33DC5"/>
    <w:rPr>
      <w:color w:val="0563C1" w:themeColor="hyperlink"/>
      <w:u w:val="single"/>
    </w:rPr>
  </w:style>
  <w:style w:type="paragraph" w:styleId="NoSpacing">
    <w:name w:val="No Spacing"/>
    <w:link w:val="NoSpacingChar"/>
    <w:uiPriority w:val="1"/>
    <w:qFormat/>
    <w:rsid w:val="00B33DC5"/>
    <w:pPr>
      <w:spacing w:after="0" w:line="240" w:lineRule="auto"/>
    </w:pPr>
    <w:rPr>
      <w:color w:val="44546A" w:themeColor="text2"/>
      <w:kern w:val="0"/>
      <w:sz w:val="20"/>
      <w:szCs w:val="20"/>
      <w:lang w:val="en-US"/>
      <w14:ligatures w14:val="none"/>
    </w:rPr>
  </w:style>
  <w:style w:type="paragraph" w:styleId="Header">
    <w:name w:val="header"/>
    <w:basedOn w:val="Normal"/>
    <w:link w:val="HeaderChar"/>
    <w:uiPriority w:val="99"/>
    <w:unhideWhenUsed/>
    <w:rsid w:val="006005BC"/>
    <w:pPr>
      <w:tabs>
        <w:tab w:val="center" w:pos="4536"/>
        <w:tab w:val="right" w:pos="9072"/>
      </w:tabs>
      <w:spacing w:after="0" w:line="240" w:lineRule="auto"/>
    </w:pPr>
  </w:style>
  <w:style w:type="character" w:styleId="HeaderChar" w:customStyle="1">
    <w:name w:val="Header Char"/>
    <w:basedOn w:val="DefaultParagraphFont"/>
    <w:link w:val="Header"/>
    <w:uiPriority w:val="99"/>
    <w:rsid w:val="006005BC"/>
  </w:style>
  <w:style w:type="paragraph" w:styleId="Footer">
    <w:name w:val="footer"/>
    <w:basedOn w:val="Normal"/>
    <w:link w:val="FooterChar"/>
    <w:uiPriority w:val="99"/>
    <w:unhideWhenUsed/>
    <w:rsid w:val="006005BC"/>
    <w:pPr>
      <w:tabs>
        <w:tab w:val="center" w:pos="4536"/>
        <w:tab w:val="right" w:pos="9072"/>
      </w:tabs>
      <w:spacing w:after="0" w:line="240" w:lineRule="auto"/>
    </w:pPr>
  </w:style>
  <w:style w:type="character" w:styleId="FooterChar" w:customStyle="1">
    <w:name w:val="Footer Char"/>
    <w:basedOn w:val="DefaultParagraphFont"/>
    <w:link w:val="Footer"/>
    <w:uiPriority w:val="99"/>
    <w:rsid w:val="006005BC"/>
  </w:style>
  <w:style w:type="paragraph" w:styleId="Caption">
    <w:name w:val="caption"/>
    <w:basedOn w:val="Normal"/>
    <w:next w:val="Normal"/>
    <w:uiPriority w:val="35"/>
    <w:unhideWhenUsed/>
    <w:qFormat/>
    <w:rsid w:val="00C912D8"/>
    <w:pPr>
      <w:spacing w:after="200" w:line="240" w:lineRule="auto"/>
    </w:pPr>
    <w:rPr>
      <w:i/>
      <w:iCs/>
      <w:color w:val="44546A" w:themeColor="text2"/>
      <w:sz w:val="18"/>
      <w:szCs w:val="18"/>
    </w:rPr>
  </w:style>
  <w:style w:type="character" w:styleId="NoSpacingChar" w:customStyle="1">
    <w:name w:val="No Spacing Char"/>
    <w:basedOn w:val="DefaultParagraphFont"/>
    <w:link w:val="NoSpacing"/>
    <w:uiPriority w:val="1"/>
    <w:rsid w:val="00D457DC"/>
    <w:rPr>
      <w:color w:val="44546A" w:themeColor="text2"/>
      <w:kern w:val="0"/>
      <w:sz w:val="20"/>
      <w:szCs w:val="20"/>
      <w:lang w:val="en-US"/>
      <w14:ligatures w14:val="none"/>
    </w:rPr>
  </w:style>
  <w:style w:type="paragraph" w:styleId="Title">
    <w:name w:val="Title"/>
    <w:basedOn w:val="Normal"/>
    <w:next w:val="Normal"/>
    <w:link w:val="TitleChar"/>
    <w:uiPriority w:val="10"/>
    <w:qFormat/>
    <w:rsid w:val="00E260D7"/>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260D7"/>
    <w:rPr>
      <w:rFonts w:asciiTheme="majorHAnsi" w:hAnsiTheme="majorHAnsi" w:eastAsiaTheme="majorEastAsia" w:cstheme="majorBidi"/>
      <w:spacing w:val="-10"/>
      <w:kern w:val="28"/>
      <w:sz w:val="56"/>
      <w:szCs w:val="56"/>
    </w:rPr>
  </w:style>
  <w:style w:type="character" w:styleId="Heading2Char" w:customStyle="1">
    <w:name w:val="Heading 2 Char"/>
    <w:basedOn w:val="DefaultParagraphFont"/>
    <w:link w:val="Heading2"/>
    <w:uiPriority w:val="9"/>
    <w:rsid w:val="00E51BAB"/>
    <w:rPr>
      <w:rFonts w:asciiTheme="majorHAnsi" w:hAnsiTheme="majorHAnsi" w:eastAsiaTheme="majorEastAsia" w:cstheme="majorBidi"/>
      <w:color w:val="7030A0"/>
      <w:sz w:val="26"/>
      <w:szCs w:val="26"/>
    </w:rPr>
  </w:style>
  <w:style w:type="character" w:styleId="CommentReference">
    <w:name w:val="annotation reference"/>
    <w:basedOn w:val="DefaultParagraphFont"/>
    <w:uiPriority w:val="99"/>
    <w:semiHidden/>
    <w:unhideWhenUsed/>
    <w:rsid w:val="00F74DFB"/>
    <w:rPr>
      <w:sz w:val="16"/>
      <w:szCs w:val="16"/>
    </w:rPr>
  </w:style>
  <w:style w:type="paragraph" w:styleId="CommentText">
    <w:name w:val="annotation text"/>
    <w:basedOn w:val="Normal"/>
    <w:link w:val="CommentTextChar"/>
    <w:uiPriority w:val="99"/>
    <w:unhideWhenUsed/>
    <w:rsid w:val="00F74DFB"/>
    <w:pPr>
      <w:spacing w:line="240" w:lineRule="auto"/>
    </w:pPr>
    <w:rPr>
      <w:sz w:val="20"/>
      <w:szCs w:val="20"/>
    </w:rPr>
  </w:style>
  <w:style w:type="character" w:styleId="CommentTextChar" w:customStyle="1">
    <w:name w:val="Comment Text Char"/>
    <w:basedOn w:val="DefaultParagraphFont"/>
    <w:link w:val="CommentText"/>
    <w:uiPriority w:val="99"/>
    <w:rsid w:val="00F74DFB"/>
    <w:rPr>
      <w:sz w:val="20"/>
      <w:szCs w:val="20"/>
    </w:rPr>
  </w:style>
  <w:style w:type="paragraph" w:styleId="CommentSubject">
    <w:name w:val="annotation subject"/>
    <w:basedOn w:val="CommentText"/>
    <w:next w:val="CommentText"/>
    <w:link w:val="CommentSubjectChar"/>
    <w:uiPriority w:val="99"/>
    <w:semiHidden/>
    <w:unhideWhenUsed/>
    <w:rsid w:val="00F74DFB"/>
    <w:rPr>
      <w:b/>
      <w:bCs/>
    </w:rPr>
  </w:style>
  <w:style w:type="character" w:styleId="CommentSubjectChar" w:customStyle="1">
    <w:name w:val="Comment Subject Char"/>
    <w:basedOn w:val="CommentTextChar"/>
    <w:link w:val="CommentSubject"/>
    <w:uiPriority w:val="99"/>
    <w:semiHidden/>
    <w:rsid w:val="00F74DFB"/>
    <w:rPr>
      <w:b/>
      <w:bCs/>
      <w:sz w:val="20"/>
      <w:szCs w:val="20"/>
    </w:rPr>
  </w:style>
  <w:style w:type="paragraph" w:styleId="TOC2">
    <w:name w:val="toc 2"/>
    <w:basedOn w:val="Normal"/>
    <w:next w:val="Normal"/>
    <w:autoRedefine/>
    <w:uiPriority w:val="39"/>
    <w:unhideWhenUsed/>
    <w:rsid w:val="00C37628"/>
    <w:pPr>
      <w:spacing w:after="100"/>
      <w:ind w:left="220"/>
    </w:pPr>
  </w:style>
  <w:style w:type="character" w:styleId="Heading3Char" w:customStyle="1">
    <w:name w:val="Heading 3 Char"/>
    <w:basedOn w:val="DefaultParagraphFont"/>
    <w:link w:val="Heading3"/>
    <w:uiPriority w:val="9"/>
    <w:rsid w:val="00616653"/>
    <w:rPr>
      <w:rFonts w:asciiTheme="majorHAnsi" w:hAnsiTheme="majorHAnsi" w:eastAsiaTheme="majorEastAsia" w:cstheme="majorBidi"/>
      <w:color w:val="7030A0"/>
      <w:sz w:val="24"/>
      <w:szCs w:val="24"/>
    </w:rPr>
  </w:style>
  <w:style w:type="character" w:styleId="Heading4Char" w:customStyle="1">
    <w:name w:val="Heading 4 Char"/>
    <w:basedOn w:val="DefaultParagraphFont"/>
    <w:link w:val="Heading4"/>
    <w:uiPriority w:val="9"/>
    <w:rsid w:val="00885E47"/>
    <w:rPr>
      <w:rFonts w:asciiTheme="majorHAnsi" w:hAnsiTheme="majorHAnsi" w:eastAsiaTheme="majorEastAsia" w:cstheme="majorBidi"/>
      <w:i/>
      <w:iCs/>
      <w:color w:val="7030A0"/>
    </w:rPr>
  </w:style>
  <w:style w:type="paragraph" w:styleId="TOC3">
    <w:name w:val="toc 3"/>
    <w:basedOn w:val="Normal"/>
    <w:next w:val="Normal"/>
    <w:autoRedefine/>
    <w:uiPriority w:val="39"/>
    <w:unhideWhenUsed/>
    <w:rsid w:val="006B3F14"/>
    <w:pPr>
      <w:spacing w:after="100"/>
      <w:ind w:left="440"/>
    </w:pPr>
  </w:style>
  <w:style w:type="paragraph" w:styleId="TOC4">
    <w:name w:val="toc 4"/>
    <w:basedOn w:val="Normal"/>
    <w:next w:val="Normal"/>
    <w:autoRedefine/>
    <w:uiPriority w:val="39"/>
    <w:unhideWhenUsed/>
    <w:rsid w:val="006B3F14"/>
    <w:pPr>
      <w:spacing w:after="100"/>
      <w:ind w:left="660"/>
    </w:pPr>
  </w:style>
  <w:style w:type="paragraph" w:styleId="NormalWeb">
    <w:name w:val="Normal (Web)"/>
    <w:basedOn w:val="Normal"/>
    <w:uiPriority w:val="99"/>
    <w:semiHidden/>
    <w:unhideWhenUsed/>
    <w:rsid w:val="0035275F"/>
    <w:pPr>
      <w:spacing w:before="100" w:beforeAutospacing="1" w:after="100" w:afterAutospacing="1" w:line="240" w:lineRule="auto"/>
    </w:pPr>
    <w:rPr>
      <w:rFonts w:ascii="Times New Roman" w:hAnsi="Times New Roman" w:eastAsia="Times New Roman" w:cs="Times New Roman"/>
      <w:kern w:val="0"/>
      <w:szCs w:val="24"/>
      <w:lang w:val="pl-PL" w:eastAsia="pl-PL"/>
      <w14:ligatures w14:val="none"/>
    </w:rPr>
  </w:style>
  <w:style w:type="character" w:styleId="UnresolvedMention">
    <w:name w:val="Unresolved Mention"/>
    <w:basedOn w:val="DefaultParagraphFont"/>
    <w:uiPriority w:val="99"/>
    <w:semiHidden/>
    <w:unhideWhenUsed/>
    <w:rsid w:val="004D767A"/>
    <w:rPr>
      <w:color w:val="605E5C"/>
      <w:shd w:val="clear" w:color="auto" w:fill="E1DFDD"/>
    </w:rPr>
  </w:style>
  <w:style w:type="character" w:styleId="Strong">
    <w:name w:val="Strong"/>
    <w:basedOn w:val="DefaultParagraphFont"/>
    <w:uiPriority w:val="22"/>
    <w:qFormat/>
    <w:rsid w:val="00A22B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919">
      <w:bodyDiv w:val="1"/>
      <w:marLeft w:val="0"/>
      <w:marRight w:val="0"/>
      <w:marTop w:val="0"/>
      <w:marBottom w:val="0"/>
      <w:divBdr>
        <w:top w:val="none" w:sz="0" w:space="0" w:color="auto"/>
        <w:left w:val="none" w:sz="0" w:space="0" w:color="auto"/>
        <w:bottom w:val="none" w:sz="0" w:space="0" w:color="auto"/>
        <w:right w:val="none" w:sz="0" w:space="0" w:color="auto"/>
      </w:divBdr>
    </w:div>
    <w:div w:id="26369785">
      <w:bodyDiv w:val="1"/>
      <w:marLeft w:val="0"/>
      <w:marRight w:val="0"/>
      <w:marTop w:val="0"/>
      <w:marBottom w:val="0"/>
      <w:divBdr>
        <w:top w:val="none" w:sz="0" w:space="0" w:color="auto"/>
        <w:left w:val="none" w:sz="0" w:space="0" w:color="auto"/>
        <w:bottom w:val="none" w:sz="0" w:space="0" w:color="auto"/>
        <w:right w:val="none" w:sz="0" w:space="0" w:color="auto"/>
      </w:divBdr>
    </w:div>
    <w:div w:id="60756855">
      <w:bodyDiv w:val="1"/>
      <w:marLeft w:val="0"/>
      <w:marRight w:val="0"/>
      <w:marTop w:val="0"/>
      <w:marBottom w:val="0"/>
      <w:divBdr>
        <w:top w:val="none" w:sz="0" w:space="0" w:color="auto"/>
        <w:left w:val="none" w:sz="0" w:space="0" w:color="auto"/>
        <w:bottom w:val="none" w:sz="0" w:space="0" w:color="auto"/>
        <w:right w:val="none" w:sz="0" w:space="0" w:color="auto"/>
      </w:divBdr>
    </w:div>
    <w:div w:id="69349788">
      <w:bodyDiv w:val="1"/>
      <w:marLeft w:val="0"/>
      <w:marRight w:val="0"/>
      <w:marTop w:val="0"/>
      <w:marBottom w:val="0"/>
      <w:divBdr>
        <w:top w:val="none" w:sz="0" w:space="0" w:color="auto"/>
        <w:left w:val="none" w:sz="0" w:space="0" w:color="auto"/>
        <w:bottom w:val="none" w:sz="0" w:space="0" w:color="auto"/>
        <w:right w:val="none" w:sz="0" w:space="0" w:color="auto"/>
      </w:divBdr>
    </w:div>
    <w:div w:id="73860531">
      <w:bodyDiv w:val="1"/>
      <w:marLeft w:val="0"/>
      <w:marRight w:val="0"/>
      <w:marTop w:val="0"/>
      <w:marBottom w:val="0"/>
      <w:divBdr>
        <w:top w:val="none" w:sz="0" w:space="0" w:color="auto"/>
        <w:left w:val="none" w:sz="0" w:space="0" w:color="auto"/>
        <w:bottom w:val="none" w:sz="0" w:space="0" w:color="auto"/>
        <w:right w:val="none" w:sz="0" w:space="0" w:color="auto"/>
      </w:divBdr>
    </w:div>
    <w:div w:id="78407262">
      <w:bodyDiv w:val="1"/>
      <w:marLeft w:val="0"/>
      <w:marRight w:val="0"/>
      <w:marTop w:val="0"/>
      <w:marBottom w:val="0"/>
      <w:divBdr>
        <w:top w:val="none" w:sz="0" w:space="0" w:color="auto"/>
        <w:left w:val="none" w:sz="0" w:space="0" w:color="auto"/>
        <w:bottom w:val="none" w:sz="0" w:space="0" w:color="auto"/>
        <w:right w:val="none" w:sz="0" w:space="0" w:color="auto"/>
      </w:divBdr>
    </w:div>
    <w:div w:id="81951316">
      <w:bodyDiv w:val="1"/>
      <w:marLeft w:val="0"/>
      <w:marRight w:val="0"/>
      <w:marTop w:val="0"/>
      <w:marBottom w:val="0"/>
      <w:divBdr>
        <w:top w:val="none" w:sz="0" w:space="0" w:color="auto"/>
        <w:left w:val="none" w:sz="0" w:space="0" w:color="auto"/>
        <w:bottom w:val="none" w:sz="0" w:space="0" w:color="auto"/>
        <w:right w:val="none" w:sz="0" w:space="0" w:color="auto"/>
      </w:divBdr>
    </w:div>
    <w:div w:id="98336312">
      <w:bodyDiv w:val="1"/>
      <w:marLeft w:val="0"/>
      <w:marRight w:val="0"/>
      <w:marTop w:val="0"/>
      <w:marBottom w:val="0"/>
      <w:divBdr>
        <w:top w:val="none" w:sz="0" w:space="0" w:color="auto"/>
        <w:left w:val="none" w:sz="0" w:space="0" w:color="auto"/>
        <w:bottom w:val="none" w:sz="0" w:space="0" w:color="auto"/>
        <w:right w:val="none" w:sz="0" w:space="0" w:color="auto"/>
      </w:divBdr>
    </w:div>
    <w:div w:id="119499442">
      <w:bodyDiv w:val="1"/>
      <w:marLeft w:val="0"/>
      <w:marRight w:val="0"/>
      <w:marTop w:val="0"/>
      <w:marBottom w:val="0"/>
      <w:divBdr>
        <w:top w:val="none" w:sz="0" w:space="0" w:color="auto"/>
        <w:left w:val="none" w:sz="0" w:space="0" w:color="auto"/>
        <w:bottom w:val="none" w:sz="0" w:space="0" w:color="auto"/>
        <w:right w:val="none" w:sz="0" w:space="0" w:color="auto"/>
      </w:divBdr>
    </w:div>
    <w:div w:id="125130254">
      <w:bodyDiv w:val="1"/>
      <w:marLeft w:val="0"/>
      <w:marRight w:val="0"/>
      <w:marTop w:val="0"/>
      <w:marBottom w:val="0"/>
      <w:divBdr>
        <w:top w:val="none" w:sz="0" w:space="0" w:color="auto"/>
        <w:left w:val="none" w:sz="0" w:space="0" w:color="auto"/>
        <w:bottom w:val="none" w:sz="0" w:space="0" w:color="auto"/>
        <w:right w:val="none" w:sz="0" w:space="0" w:color="auto"/>
      </w:divBdr>
    </w:div>
    <w:div w:id="138886203">
      <w:bodyDiv w:val="1"/>
      <w:marLeft w:val="0"/>
      <w:marRight w:val="0"/>
      <w:marTop w:val="0"/>
      <w:marBottom w:val="0"/>
      <w:divBdr>
        <w:top w:val="none" w:sz="0" w:space="0" w:color="auto"/>
        <w:left w:val="none" w:sz="0" w:space="0" w:color="auto"/>
        <w:bottom w:val="none" w:sz="0" w:space="0" w:color="auto"/>
        <w:right w:val="none" w:sz="0" w:space="0" w:color="auto"/>
      </w:divBdr>
    </w:div>
    <w:div w:id="141164607">
      <w:bodyDiv w:val="1"/>
      <w:marLeft w:val="0"/>
      <w:marRight w:val="0"/>
      <w:marTop w:val="0"/>
      <w:marBottom w:val="0"/>
      <w:divBdr>
        <w:top w:val="none" w:sz="0" w:space="0" w:color="auto"/>
        <w:left w:val="none" w:sz="0" w:space="0" w:color="auto"/>
        <w:bottom w:val="none" w:sz="0" w:space="0" w:color="auto"/>
        <w:right w:val="none" w:sz="0" w:space="0" w:color="auto"/>
      </w:divBdr>
    </w:div>
    <w:div w:id="212078544">
      <w:bodyDiv w:val="1"/>
      <w:marLeft w:val="0"/>
      <w:marRight w:val="0"/>
      <w:marTop w:val="0"/>
      <w:marBottom w:val="0"/>
      <w:divBdr>
        <w:top w:val="none" w:sz="0" w:space="0" w:color="auto"/>
        <w:left w:val="none" w:sz="0" w:space="0" w:color="auto"/>
        <w:bottom w:val="none" w:sz="0" w:space="0" w:color="auto"/>
        <w:right w:val="none" w:sz="0" w:space="0" w:color="auto"/>
      </w:divBdr>
    </w:div>
    <w:div w:id="256639983">
      <w:bodyDiv w:val="1"/>
      <w:marLeft w:val="0"/>
      <w:marRight w:val="0"/>
      <w:marTop w:val="0"/>
      <w:marBottom w:val="0"/>
      <w:divBdr>
        <w:top w:val="none" w:sz="0" w:space="0" w:color="auto"/>
        <w:left w:val="none" w:sz="0" w:space="0" w:color="auto"/>
        <w:bottom w:val="none" w:sz="0" w:space="0" w:color="auto"/>
        <w:right w:val="none" w:sz="0" w:space="0" w:color="auto"/>
      </w:divBdr>
    </w:div>
    <w:div w:id="311762932">
      <w:bodyDiv w:val="1"/>
      <w:marLeft w:val="0"/>
      <w:marRight w:val="0"/>
      <w:marTop w:val="0"/>
      <w:marBottom w:val="0"/>
      <w:divBdr>
        <w:top w:val="none" w:sz="0" w:space="0" w:color="auto"/>
        <w:left w:val="none" w:sz="0" w:space="0" w:color="auto"/>
        <w:bottom w:val="none" w:sz="0" w:space="0" w:color="auto"/>
        <w:right w:val="none" w:sz="0" w:space="0" w:color="auto"/>
      </w:divBdr>
    </w:div>
    <w:div w:id="322392325">
      <w:bodyDiv w:val="1"/>
      <w:marLeft w:val="0"/>
      <w:marRight w:val="0"/>
      <w:marTop w:val="0"/>
      <w:marBottom w:val="0"/>
      <w:divBdr>
        <w:top w:val="none" w:sz="0" w:space="0" w:color="auto"/>
        <w:left w:val="none" w:sz="0" w:space="0" w:color="auto"/>
        <w:bottom w:val="none" w:sz="0" w:space="0" w:color="auto"/>
        <w:right w:val="none" w:sz="0" w:space="0" w:color="auto"/>
      </w:divBdr>
    </w:div>
    <w:div w:id="340931438">
      <w:bodyDiv w:val="1"/>
      <w:marLeft w:val="0"/>
      <w:marRight w:val="0"/>
      <w:marTop w:val="0"/>
      <w:marBottom w:val="0"/>
      <w:divBdr>
        <w:top w:val="none" w:sz="0" w:space="0" w:color="auto"/>
        <w:left w:val="none" w:sz="0" w:space="0" w:color="auto"/>
        <w:bottom w:val="none" w:sz="0" w:space="0" w:color="auto"/>
        <w:right w:val="none" w:sz="0" w:space="0" w:color="auto"/>
      </w:divBdr>
    </w:div>
    <w:div w:id="371350156">
      <w:bodyDiv w:val="1"/>
      <w:marLeft w:val="0"/>
      <w:marRight w:val="0"/>
      <w:marTop w:val="0"/>
      <w:marBottom w:val="0"/>
      <w:divBdr>
        <w:top w:val="none" w:sz="0" w:space="0" w:color="auto"/>
        <w:left w:val="none" w:sz="0" w:space="0" w:color="auto"/>
        <w:bottom w:val="none" w:sz="0" w:space="0" w:color="auto"/>
        <w:right w:val="none" w:sz="0" w:space="0" w:color="auto"/>
      </w:divBdr>
    </w:div>
    <w:div w:id="481122838">
      <w:bodyDiv w:val="1"/>
      <w:marLeft w:val="0"/>
      <w:marRight w:val="0"/>
      <w:marTop w:val="0"/>
      <w:marBottom w:val="0"/>
      <w:divBdr>
        <w:top w:val="none" w:sz="0" w:space="0" w:color="auto"/>
        <w:left w:val="none" w:sz="0" w:space="0" w:color="auto"/>
        <w:bottom w:val="none" w:sz="0" w:space="0" w:color="auto"/>
        <w:right w:val="none" w:sz="0" w:space="0" w:color="auto"/>
      </w:divBdr>
    </w:div>
    <w:div w:id="496848148">
      <w:bodyDiv w:val="1"/>
      <w:marLeft w:val="0"/>
      <w:marRight w:val="0"/>
      <w:marTop w:val="0"/>
      <w:marBottom w:val="0"/>
      <w:divBdr>
        <w:top w:val="none" w:sz="0" w:space="0" w:color="auto"/>
        <w:left w:val="none" w:sz="0" w:space="0" w:color="auto"/>
        <w:bottom w:val="none" w:sz="0" w:space="0" w:color="auto"/>
        <w:right w:val="none" w:sz="0" w:space="0" w:color="auto"/>
      </w:divBdr>
    </w:div>
    <w:div w:id="500856127">
      <w:bodyDiv w:val="1"/>
      <w:marLeft w:val="0"/>
      <w:marRight w:val="0"/>
      <w:marTop w:val="0"/>
      <w:marBottom w:val="0"/>
      <w:divBdr>
        <w:top w:val="none" w:sz="0" w:space="0" w:color="auto"/>
        <w:left w:val="none" w:sz="0" w:space="0" w:color="auto"/>
        <w:bottom w:val="none" w:sz="0" w:space="0" w:color="auto"/>
        <w:right w:val="none" w:sz="0" w:space="0" w:color="auto"/>
      </w:divBdr>
    </w:div>
    <w:div w:id="509098685">
      <w:bodyDiv w:val="1"/>
      <w:marLeft w:val="0"/>
      <w:marRight w:val="0"/>
      <w:marTop w:val="0"/>
      <w:marBottom w:val="0"/>
      <w:divBdr>
        <w:top w:val="none" w:sz="0" w:space="0" w:color="auto"/>
        <w:left w:val="none" w:sz="0" w:space="0" w:color="auto"/>
        <w:bottom w:val="none" w:sz="0" w:space="0" w:color="auto"/>
        <w:right w:val="none" w:sz="0" w:space="0" w:color="auto"/>
      </w:divBdr>
    </w:div>
    <w:div w:id="520126377">
      <w:bodyDiv w:val="1"/>
      <w:marLeft w:val="0"/>
      <w:marRight w:val="0"/>
      <w:marTop w:val="0"/>
      <w:marBottom w:val="0"/>
      <w:divBdr>
        <w:top w:val="none" w:sz="0" w:space="0" w:color="auto"/>
        <w:left w:val="none" w:sz="0" w:space="0" w:color="auto"/>
        <w:bottom w:val="none" w:sz="0" w:space="0" w:color="auto"/>
        <w:right w:val="none" w:sz="0" w:space="0" w:color="auto"/>
      </w:divBdr>
    </w:div>
    <w:div w:id="521284637">
      <w:bodyDiv w:val="1"/>
      <w:marLeft w:val="0"/>
      <w:marRight w:val="0"/>
      <w:marTop w:val="0"/>
      <w:marBottom w:val="0"/>
      <w:divBdr>
        <w:top w:val="none" w:sz="0" w:space="0" w:color="auto"/>
        <w:left w:val="none" w:sz="0" w:space="0" w:color="auto"/>
        <w:bottom w:val="none" w:sz="0" w:space="0" w:color="auto"/>
        <w:right w:val="none" w:sz="0" w:space="0" w:color="auto"/>
      </w:divBdr>
    </w:div>
    <w:div w:id="543061067">
      <w:bodyDiv w:val="1"/>
      <w:marLeft w:val="0"/>
      <w:marRight w:val="0"/>
      <w:marTop w:val="0"/>
      <w:marBottom w:val="0"/>
      <w:divBdr>
        <w:top w:val="none" w:sz="0" w:space="0" w:color="auto"/>
        <w:left w:val="none" w:sz="0" w:space="0" w:color="auto"/>
        <w:bottom w:val="none" w:sz="0" w:space="0" w:color="auto"/>
        <w:right w:val="none" w:sz="0" w:space="0" w:color="auto"/>
      </w:divBdr>
    </w:div>
    <w:div w:id="587737112">
      <w:bodyDiv w:val="1"/>
      <w:marLeft w:val="0"/>
      <w:marRight w:val="0"/>
      <w:marTop w:val="0"/>
      <w:marBottom w:val="0"/>
      <w:divBdr>
        <w:top w:val="none" w:sz="0" w:space="0" w:color="auto"/>
        <w:left w:val="none" w:sz="0" w:space="0" w:color="auto"/>
        <w:bottom w:val="none" w:sz="0" w:space="0" w:color="auto"/>
        <w:right w:val="none" w:sz="0" w:space="0" w:color="auto"/>
      </w:divBdr>
    </w:div>
    <w:div w:id="595793137">
      <w:bodyDiv w:val="1"/>
      <w:marLeft w:val="0"/>
      <w:marRight w:val="0"/>
      <w:marTop w:val="0"/>
      <w:marBottom w:val="0"/>
      <w:divBdr>
        <w:top w:val="none" w:sz="0" w:space="0" w:color="auto"/>
        <w:left w:val="none" w:sz="0" w:space="0" w:color="auto"/>
        <w:bottom w:val="none" w:sz="0" w:space="0" w:color="auto"/>
        <w:right w:val="none" w:sz="0" w:space="0" w:color="auto"/>
      </w:divBdr>
    </w:div>
    <w:div w:id="603266995">
      <w:bodyDiv w:val="1"/>
      <w:marLeft w:val="0"/>
      <w:marRight w:val="0"/>
      <w:marTop w:val="0"/>
      <w:marBottom w:val="0"/>
      <w:divBdr>
        <w:top w:val="none" w:sz="0" w:space="0" w:color="auto"/>
        <w:left w:val="none" w:sz="0" w:space="0" w:color="auto"/>
        <w:bottom w:val="none" w:sz="0" w:space="0" w:color="auto"/>
        <w:right w:val="none" w:sz="0" w:space="0" w:color="auto"/>
      </w:divBdr>
    </w:div>
    <w:div w:id="622425689">
      <w:bodyDiv w:val="1"/>
      <w:marLeft w:val="0"/>
      <w:marRight w:val="0"/>
      <w:marTop w:val="0"/>
      <w:marBottom w:val="0"/>
      <w:divBdr>
        <w:top w:val="none" w:sz="0" w:space="0" w:color="auto"/>
        <w:left w:val="none" w:sz="0" w:space="0" w:color="auto"/>
        <w:bottom w:val="none" w:sz="0" w:space="0" w:color="auto"/>
        <w:right w:val="none" w:sz="0" w:space="0" w:color="auto"/>
      </w:divBdr>
    </w:div>
    <w:div w:id="658071398">
      <w:bodyDiv w:val="1"/>
      <w:marLeft w:val="0"/>
      <w:marRight w:val="0"/>
      <w:marTop w:val="0"/>
      <w:marBottom w:val="0"/>
      <w:divBdr>
        <w:top w:val="none" w:sz="0" w:space="0" w:color="auto"/>
        <w:left w:val="none" w:sz="0" w:space="0" w:color="auto"/>
        <w:bottom w:val="none" w:sz="0" w:space="0" w:color="auto"/>
        <w:right w:val="none" w:sz="0" w:space="0" w:color="auto"/>
      </w:divBdr>
    </w:div>
    <w:div w:id="703945095">
      <w:bodyDiv w:val="1"/>
      <w:marLeft w:val="0"/>
      <w:marRight w:val="0"/>
      <w:marTop w:val="0"/>
      <w:marBottom w:val="0"/>
      <w:divBdr>
        <w:top w:val="none" w:sz="0" w:space="0" w:color="auto"/>
        <w:left w:val="none" w:sz="0" w:space="0" w:color="auto"/>
        <w:bottom w:val="none" w:sz="0" w:space="0" w:color="auto"/>
        <w:right w:val="none" w:sz="0" w:space="0" w:color="auto"/>
      </w:divBdr>
    </w:div>
    <w:div w:id="726491566">
      <w:bodyDiv w:val="1"/>
      <w:marLeft w:val="0"/>
      <w:marRight w:val="0"/>
      <w:marTop w:val="0"/>
      <w:marBottom w:val="0"/>
      <w:divBdr>
        <w:top w:val="none" w:sz="0" w:space="0" w:color="auto"/>
        <w:left w:val="none" w:sz="0" w:space="0" w:color="auto"/>
        <w:bottom w:val="none" w:sz="0" w:space="0" w:color="auto"/>
        <w:right w:val="none" w:sz="0" w:space="0" w:color="auto"/>
      </w:divBdr>
    </w:div>
    <w:div w:id="728041899">
      <w:bodyDiv w:val="1"/>
      <w:marLeft w:val="0"/>
      <w:marRight w:val="0"/>
      <w:marTop w:val="0"/>
      <w:marBottom w:val="0"/>
      <w:divBdr>
        <w:top w:val="none" w:sz="0" w:space="0" w:color="auto"/>
        <w:left w:val="none" w:sz="0" w:space="0" w:color="auto"/>
        <w:bottom w:val="none" w:sz="0" w:space="0" w:color="auto"/>
        <w:right w:val="none" w:sz="0" w:space="0" w:color="auto"/>
      </w:divBdr>
    </w:div>
    <w:div w:id="770901202">
      <w:bodyDiv w:val="1"/>
      <w:marLeft w:val="0"/>
      <w:marRight w:val="0"/>
      <w:marTop w:val="0"/>
      <w:marBottom w:val="0"/>
      <w:divBdr>
        <w:top w:val="none" w:sz="0" w:space="0" w:color="auto"/>
        <w:left w:val="none" w:sz="0" w:space="0" w:color="auto"/>
        <w:bottom w:val="none" w:sz="0" w:space="0" w:color="auto"/>
        <w:right w:val="none" w:sz="0" w:space="0" w:color="auto"/>
      </w:divBdr>
    </w:div>
    <w:div w:id="814375533">
      <w:bodyDiv w:val="1"/>
      <w:marLeft w:val="0"/>
      <w:marRight w:val="0"/>
      <w:marTop w:val="0"/>
      <w:marBottom w:val="0"/>
      <w:divBdr>
        <w:top w:val="none" w:sz="0" w:space="0" w:color="auto"/>
        <w:left w:val="none" w:sz="0" w:space="0" w:color="auto"/>
        <w:bottom w:val="none" w:sz="0" w:space="0" w:color="auto"/>
        <w:right w:val="none" w:sz="0" w:space="0" w:color="auto"/>
      </w:divBdr>
    </w:div>
    <w:div w:id="832600016">
      <w:bodyDiv w:val="1"/>
      <w:marLeft w:val="0"/>
      <w:marRight w:val="0"/>
      <w:marTop w:val="0"/>
      <w:marBottom w:val="0"/>
      <w:divBdr>
        <w:top w:val="none" w:sz="0" w:space="0" w:color="auto"/>
        <w:left w:val="none" w:sz="0" w:space="0" w:color="auto"/>
        <w:bottom w:val="none" w:sz="0" w:space="0" w:color="auto"/>
        <w:right w:val="none" w:sz="0" w:space="0" w:color="auto"/>
      </w:divBdr>
    </w:div>
    <w:div w:id="853692603">
      <w:bodyDiv w:val="1"/>
      <w:marLeft w:val="0"/>
      <w:marRight w:val="0"/>
      <w:marTop w:val="0"/>
      <w:marBottom w:val="0"/>
      <w:divBdr>
        <w:top w:val="none" w:sz="0" w:space="0" w:color="auto"/>
        <w:left w:val="none" w:sz="0" w:space="0" w:color="auto"/>
        <w:bottom w:val="none" w:sz="0" w:space="0" w:color="auto"/>
        <w:right w:val="none" w:sz="0" w:space="0" w:color="auto"/>
      </w:divBdr>
    </w:div>
    <w:div w:id="858007444">
      <w:bodyDiv w:val="1"/>
      <w:marLeft w:val="0"/>
      <w:marRight w:val="0"/>
      <w:marTop w:val="0"/>
      <w:marBottom w:val="0"/>
      <w:divBdr>
        <w:top w:val="none" w:sz="0" w:space="0" w:color="auto"/>
        <w:left w:val="none" w:sz="0" w:space="0" w:color="auto"/>
        <w:bottom w:val="none" w:sz="0" w:space="0" w:color="auto"/>
        <w:right w:val="none" w:sz="0" w:space="0" w:color="auto"/>
      </w:divBdr>
    </w:div>
    <w:div w:id="867841425">
      <w:bodyDiv w:val="1"/>
      <w:marLeft w:val="0"/>
      <w:marRight w:val="0"/>
      <w:marTop w:val="0"/>
      <w:marBottom w:val="0"/>
      <w:divBdr>
        <w:top w:val="none" w:sz="0" w:space="0" w:color="auto"/>
        <w:left w:val="none" w:sz="0" w:space="0" w:color="auto"/>
        <w:bottom w:val="none" w:sz="0" w:space="0" w:color="auto"/>
        <w:right w:val="none" w:sz="0" w:space="0" w:color="auto"/>
      </w:divBdr>
    </w:div>
    <w:div w:id="869073426">
      <w:bodyDiv w:val="1"/>
      <w:marLeft w:val="0"/>
      <w:marRight w:val="0"/>
      <w:marTop w:val="0"/>
      <w:marBottom w:val="0"/>
      <w:divBdr>
        <w:top w:val="none" w:sz="0" w:space="0" w:color="auto"/>
        <w:left w:val="none" w:sz="0" w:space="0" w:color="auto"/>
        <w:bottom w:val="none" w:sz="0" w:space="0" w:color="auto"/>
        <w:right w:val="none" w:sz="0" w:space="0" w:color="auto"/>
      </w:divBdr>
    </w:div>
    <w:div w:id="879710364">
      <w:bodyDiv w:val="1"/>
      <w:marLeft w:val="0"/>
      <w:marRight w:val="0"/>
      <w:marTop w:val="0"/>
      <w:marBottom w:val="0"/>
      <w:divBdr>
        <w:top w:val="none" w:sz="0" w:space="0" w:color="auto"/>
        <w:left w:val="none" w:sz="0" w:space="0" w:color="auto"/>
        <w:bottom w:val="none" w:sz="0" w:space="0" w:color="auto"/>
        <w:right w:val="none" w:sz="0" w:space="0" w:color="auto"/>
      </w:divBdr>
    </w:div>
    <w:div w:id="890845241">
      <w:bodyDiv w:val="1"/>
      <w:marLeft w:val="0"/>
      <w:marRight w:val="0"/>
      <w:marTop w:val="0"/>
      <w:marBottom w:val="0"/>
      <w:divBdr>
        <w:top w:val="none" w:sz="0" w:space="0" w:color="auto"/>
        <w:left w:val="none" w:sz="0" w:space="0" w:color="auto"/>
        <w:bottom w:val="none" w:sz="0" w:space="0" w:color="auto"/>
        <w:right w:val="none" w:sz="0" w:space="0" w:color="auto"/>
      </w:divBdr>
    </w:div>
    <w:div w:id="910963293">
      <w:bodyDiv w:val="1"/>
      <w:marLeft w:val="0"/>
      <w:marRight w:val="0"/>
      <w:marTop w:val="0"/>
      <w:marBottom w:val="0"/>
      <w:divBdr>
        <w:top w:val="none" w:sz="0" w:space="0" w:color="auto"/>
        <w:left w:val="none" w:sz="0" w:space="0" w:color="auto"/>
        <w:bottom w:val="none" w:sz="0" w:space="0" w:color="auto"/>
        <w:right w:val="none" w:sz="0" w:space="0" w:color="auto"/>
      </w:divBdr>
    </w:div>
    <w:div w:id="911236240">
      <w:bodyDiv w:val="1"/>
      <w:marLeft w:val="0"/>
      <w:marRight w:val="0"/>
      <w:marTop w:val="0"/>
      <w:marBottom w:val="0"/>
      <w:divBdr>
        <w:top w:val="none" w:sz="0" w:space="0" w:color="auto"/>
        <w:left w:val="none" w:sz="0" w:space="0" w:color="auto"/>
        <w:bottom w:val="none" w:sz="0" w:space="0" w:color="auto"/>
        <w:right w:val="none" w:sz="0" w:space="0" w:color="auto"/>
      </w:divBdr>
    </w:div>
    <w:div w:id="923998602">
      <w:bodyDiv w:val="1"/>
      <w:marLeft w:val="0"/>
      <w:marRight w:val="0"/>
      <w:marTop w:val="0"/>
      <w:marBottom w:val="0"/>
      <w:divBdr>
        <w:top w:val="none" w:sz="0" w:space="0" w:color="auto"/>
        <w:left w:val="none" w:sz="0" w:space="0" w:color="auto"/>
        <w:bottom w:val="none" w:sz="0" w:space="0" w:color="auto"/>
        <w:right w:val="none" w:sz="0" w:space="0" w:color="auto"/>
      </w:divBdr>
    </w:div>
    <w:div w:id="938100361">
      <w:bodyDiv w:val="1"/>
      <w:marLeft w:val="0"/>
      <w:marRight w:val="0"/>
      <w:marTop w:val="0"/>
      <w:marBottom w:val="0"/>
      <w:divBdr>
        <w:top w:val="none" w:sz="0" w:space="0" w:color="auto"/>
        <w:left w:val="none" w:sz="0" w:space="0" w:color="auto"/>
        <w:bottom w:val="none" w:sz="0" w:space="0" w:color="auto"/>
        <w:right w:val="none" w:sz="0" w:space="0" w:color="auto"/>
      </w:divBdr>
    </w:div>
    <w:div w:id="950237292">
      <w:bodyDiv w:val="1"/>
      <w:marLeft w:val="0"/>
      <w:marRight w:val="0"/>
      <w:marTop w:val="0"/>
      <w:marBottom w:val="0"/>
      <w:divBdr>
        <w:top w:val="none" w:sz="0" w:space="0" w:color="auto"/>
        <w:left w:val="none" w:sz="0" w:space="0" w:color="auto"/>
        <w:bottom w:val="none" w:sz="0" w:space="0" w:color="auto"/>
        <w:right w:val="none" w:sz="0" w:space="0" w:color="auto"/>
      </w:divBdr>
    </w:div>
    <w:div w:id="990870846">
      <w:bodyDiv w:val="1"/>
      <w:marLeft w:val="0"/>
      <w:marRight w:val="0"/>
      <w:marTop w:val="0"/>
      <w:marBottom w:val="0"/>
      <w:divBdr>
        <w:top w:val="none" w:sz="0" w:space="0" w:color="auto"/>
        <w:left w:val="none" w:sz="0" w:space="0" w:color="auto"/>
        <w:bottom w:val="none" w:sz="0" w:space="0" w:color="auto"/>
        <w:right w:val="none" w:sz="0" w:space="0" w:color="auto"/>
      </w:divBdr>
    </w:div>
    <w:div w:id="1019621093">
      <w:bodyDiv w:val="1"/>
      <w:marLeft w:val="0"/>
      <w:marRight w:val="0"/>
      <w:marTop w:val="0"/>
      <w:marBottom w:val="0"/>
      <w:divBdr>
        <w:top w:val="none" w:sz="0" w:space="0" w:color="auto"/>
        <w:left w:val="none" w:sz="0" w:space="0" w:color="auto"/>
        <w:bottom w:val="none" w:sz="0" w:space="0" w:color="auto"/>
        <w:right w:val="none" w:sz="0" w:space="0" w:color="auto"/>
      </w:divBdr>
    </w:div>
    <w:div w:id="1050418030">
      <w:bodyDiv w:val="1"/>
      <w:marLeft w:val="0"/>
      <w:marRight w:val="0"/>
      <w:marTop w:val="0"/>
      <w:marBottom w:val="0"/>
      <w:divBdr>
        <w:top w:val="none" w:sz="0" w:space="0" w:color="auto"/>
        <w:left w:val="none" w:sz="0" w:space="0" w:color="auto"/>
        <w:bottom w:val="none" w:sz="0" w:space="0" w:color="auto"/>
        <w:right w:val="none" w:sz="0" w:space="0" w:color="auto"/>
      </w:divBdr>
    </w:div>
    <w:div w:id="1056471137">
      <w:bodyDiv w:val="1"/>
      <w:marLeft w:val="0"/>
      <w:marRight w:val="0"/>
      <w:marTop w:val="0"/>
      <w:marBottom w:val="0"/>
      <w:divBdr>
        <w:top w:val="none" w:sz="0" w:space="0" w:color="auto"/>
        <w:left w:val="none" w:sz="0" w:space="0" w:color="auto"/>
        <w:bottom w:val="none" w:sz="0" w:space="0" w:color="auto"/>
        <w:right w:val="none" w:sz="0" w:space="0" w:color="auto"/>
      </w:divBdr>
    </w:div>
    <w:div w:id="1061563840">
      <w:bodyDiv w:val="1"/>
      <w:marLeft w:val="0"/>
      <w:marRight w:val="0"/>
      <w:marTop w:val="0"/>
      <w:marBottom w:val="0"/>
      <w:divBdr>
        <w:top w:val="none" w:sz="0" w:space="0" w:color="auto"/>
        <w:left w:val="none" w:sz="0" w:space="0" w:color="auto"/>
        <w:bottom w:val="none" w:sz="0" w:space="0" w:color="auto"/>
        <w:right w:val="none" w:sz="0" w:space="0" w:color="auto"/>
      </w:divBdr>
    </w:div>
    <w:div w:id="1090388591">
      <w:bodyDiv w:val="1"/>
      <w:marLeft w:val="0"/>
      <w:marRight w:val="0"/>
      <w:marTop w:val="0"/>
      <w:marBottom w:val="0"/>
      <w:divBdr>
        <w:top w:val="none" w:sz="0" w:space="0" w:color="auto"/>
        <w:left w:val="none" w:sz="0" w:space="0" w:color="auto"/>
        <w:bottom w:val="none" w:sz="0" w:space="0" w:color="auto"/>
        <w:right w:val="none" w:sz="0" w:space="0" w:color="auto"/>
      </w:divBdr>
    </w:div>
    <w:div w:id="1131362172">
      <w:bodyDiv w:val="1"/>
      <w:marLeft w:val="0"/>
      <w:marRight w:val="0"/>
      <w:marTop w:val="0"/>
      <w:marBottom w:val="0"/>
      <w:divBdr>
        <w:top w:val="none" w:sz="0" w:space="0" w:color="auto"/>
        <w:left w:val="none" w:sz="0" w:space="0" w:color="auto"/>
        <w:bottom w:val="none" w:sz="0" w:space="0" w:color="auto"/>
        <w:right w:val="none" w:sz="0" w:space="0" w:color="auto"/>
      </w:divBdr>
    </w:div>
    <w:div w:id="1139108340">
      <w:bodyDiv w:val="1"/>
      <w:marLeft w:val="0"/>
      <w:marRight w:val="0"/>
      <w:marTop w:val="0"/>
      <w:marBottom w:val="0"/>
      <w:divBdr>
        <w:top w:val="none" w:sz="0" w:space="0" w:color="auto"/>
        <w:left w:val="none" w:sz="0" w:space="0" w:color="auto"/>
        <w:bottom w:val="none" w:sz="0" w:space="0" w:color="auto"/>
        <w:right w:val="none" w:sz="0" w:space="0" w:color="auto"/>
      </w:divBdr>
    </w:div>
    <w:div w:id="1156189838">
      <w:bodyDiv w:val="1"/>
      <w:marLeft w:val="0"/>
      <w:marRight w:val="0"/>
      <w:marTop w:val="0"/>
      <w:marBottom w:val="0"/>
      <w:divBdr>
        <w:top w:val="none" w:sz="0" w:space="0" w:color="auto"/>
        <w:left w:val="none" w:sz="0" w:space="0" w:color="auto"/>
        <w:bottom w:val="none" w:sz="0" w:space="0" w:color="auto"/>
        <w:right w:val="none" w:sz="0" w:space="0" w:color="auto"/>
      </w:divBdr>
    </w:div>
    <w:div w:id="1178347088">
      <w:bodyDiv w:val="1"/>
      <w:marLeft w:val="0"/>
      <w:marRight w:val="0"/>
      <w:marTop w:val="0"/>
      <w:marBottom w:val="0"/>
      <w:divBdr>
        <w:top w:val="none" w:sz="0" w:space="0" w:color="auto"/>
        <w:left w:val="none" w:sz="0" w:space="0" w:color="auto"/>
        <w:bottom w:val="none" w:sz="0" w:space="0" w:color="auto"/>
        <w:right w:val="none" w:sz="0" w:space="0" w:color="auto"/>
      </w:divBdr>
    </w:div>
    <w:div w:id="1181433962">
      <w:bodyDiv w:val="1"/>
      <w:marLeft w:val="0"/>
      <w:marRight w:val="0"/>
      <w:marTop w:val="0"/>
      <w:marBottom w:val="0"/>
      <w:divBdr>
        <w:top w:val="none" w:sz="0" w:space="0" w:color="auto"/>
        <w:left w:val="none" w:sz="0" w:space="0" w:color="auto"/>
        <w:bottom w:val="none" w:sz="0" w:space="0" w:color="auto"/>
        <w:right w:val="none" w:sz="0" w:space="0" w:color="auto"/>
      </w:divBdr>
    </w:div>
    <w:div w:id="1187132376">
      <w:bodyDiv w:val="1"/>
      <w:marLeft w:val="0"/>
      <w:marRight w:val="0"/>
      <w:marTop w:val="0"/>
      <w:marBottom w:val="0"/>
      <w:divBdr>
        <w:top w:val="none" w:sz="0" w:space="0" w:color="auto"/>
        <w:left w:val="none" w:sz="0" w:space="0" w:color="auto"/>
        <w:bottom w:val="none" w:sz="0" w:space="0" w:color="auto"/>
        <w:right w:val="none" w:sz="0" w:space="0" w:color="auto"/>
      </w:divBdr>
    </w:div>
    <w:div w:id="1242062590">
      <w:bodyDiv w:val="1"/>
      <w:marLeft w:val="0"/>
      <w:marRight w:val="0"/>
      <w:marTop w:val="0"/>
      <w:marBottom w:val="0"/>
      <w:divBdr>
        <w:top w:val="none" w:sz="0" w:space="0" w:color="auto"/>
        <w:left w:val="none" w:sz="0" w:space="0" w:color="auto"/>
        <w:bottom w:val="none" w:sz="0" w:space="0" w:color="auto"/>
        <w:right w:val="none" w:sz="0" w:space="0" w:color="auto"/>
      </w:divBdr>
    </w:div>
    <w:div w:id="1285769638">
      <w:bodyDiv w:val="1"/>
      <w:marLeft w:val="0"/>
      <w:marRight w:val="0"/>
      <w:marTop w:val="0"/>
      <w:marBottom w:val="0"/>
      <w:divBdr>
        <w:top w:val="none" w:sz="0" w:space="0" w:color="auto"/>
        <w:left w:val="none" w:sz="0" w:space="0" w:color="auto"/>
        <w:bottom w:val="none" w:sz="0" w:space="0" w:color="auto"/>
        <w:right w:val="none" w:sz="0" w:space="0" w:color="auto"/>
      </w:divBdr>
    </w:div>
    <w:div w:id="1288119890">
      <w:bodyDiv w:val="1"/>
      <w:marLeft w:val="0"/>
      <w:marRight w:val="0"/>
      <w:marTop w:val="0"/>
      <w:marBottom w:val="0"/>
      <w:divBdr>
        <w:top w:val="none" w:sz="0" w:space="0" w:color="auto"/>
        <w:left w:val="none" w:sz="0" w:space="0" w:color="auto"/>
        <w:bottom w:val="none" w:sz="0" w:space="0" w:color="auto"/>
        <w:right w:val="none" w:sz="0" w:space="0" w:color="auto"/>
      </w:divBdr>
    </w:div>
    <w:div w:id="1295209228">
      <w:bodyDiv w:val="1"/>
      <w:marLeft w:val="0"/>
      <w:marRight w:val="0"/>
      <w:marTop w:val="0"/>
      <w:marBottom w:val="0"/>
      <w:divBdr>
        <w:top w:val="none" w:sz="0" w:space="0" w:color="auto"/>
        <w:left w:val="none" w:sz="0" w:space="0" w:color="auto"/>
        <w:bottom w:val="none" w:sz="0" w:space="0" w:color="auto"/>
        <w:right w:val="none" w:sz="0" w:space="0" w:color="auto"/>
      </w:divBdr>
    </w:div>
    <w:div w:id="1376931907">
      <w:bodyDiv w:val="1"/>
      <w:marLeft w:val="0"/>
      <w:marRight w:val="0"/>
      <w:marTop w:val="0"/>
      <w:marBottom w:val="0"/>
      <w:divBdr>
        <w:top w:val="none" w:sz="0" w:space="0" w:color="auto"/>
        <w:left w:val="none" w:sz="0" w:space="0" w:color="auto"/>
        <w:bottom w:val="none" w:sz="0" w:space="0" w:color="auto"/>
        <w:right w:val="none" w:sz="0" w:space="0" w:color="auto"/>
      </w:divBdr>
    </w:div>
    <w:div w:id="1391884933">
      <w:bodyDiv w:val="1"/>
      <w:marLeft w:val="0"/>
      <w:marRight w:val="0"/>
      <w:marTop w:val="0"/>
      <w:marBottom w:val="0"/>
      <w:divBdr>
        <w:top w:val="none" w:sz="0" w:space="0" w:color="auto"/>
        <w:left w:val="none" w:sz="0" w:space="0" w:color="auto"/>
        <w:bottom w:val="none" w:sz="0" w:space="0" w:color="auto"/>
        <w:right w:val="none" w:sz="0" w:space="0" w:color="auto"/>
      </w:divBdr>
    </w:div>
    <w:div w:id="1446851522">
      <w:bodyDiv w:val="1"/>
      <w:marLeft w:val="0"/>
      <w:marRight w:val="0"/>
      <w:marTop w:val="0"/>
      <w:marBottom w:val="0"/>
      <w:divBdr>
        <w:top w:val="none" w:sz="0" w:space="0" w:color="auto"/>
        <w:left w:val="none" w:sz="0" w:space="0" w:color="auto"/>
        <w:bottom w:val="none" w:sz="0" w:space="0" w:color="auto"/>
        <w:right w:val="none" w:sz="0" w:space="0" w:color="auto"/>
      </w:divBdr>
    </w:div>
    <w:div w:id="1450201001">
      <w:bodyDiv w:val="1"/>
      <w:marLeft w:val="0"/>
      <w:marRight w:val="0"/>
      <w:marTop w:val="0"/>
      <w:marBottom w:val="0"/>
      <w:divBdr>
        <w:top w:val="none" w:sz="0" w:space="0" w:color="auto"/>
        <w:left w:val="none" w:sz="0" w:space="0" w:color="auto"/>
        <w:bottom w:val="none" w:sz="0" w:space="0" w:color="auto"/>
        <w:right w:val="none" w:sz="0" w:space="0" w:color="auto"/>
      </w:divBdr>
    </w:div>
    <w:div w:id="1461872785">
      <w:bodyDiv w:val="1"/>
      <w:marLeft w:val="0"/>
      <w:marRight w:val="0"/>
      <w:marTop w:val="0"/>
      <w:marBottom w:val="0"/>
      <w:divBdr>
        <w:top w:val="none" w:sz="0" w:space="0" w:color="auto"/>
        <w:left w:val="none" w:sz="0" w:space="0" w:color="auto"/>
        <w:bottom w:val="none" w:sz="0" w:space="0" w:color="auto"/>
        <w:right w:val="none" w:sz="0" w:space="0" w:color="auto"/>
      </w:divBdr>
    </w:div>
    <w:div w:id="1492209345">
      <w:bodyDiv w:val="1"/>
      <w:marLeft w:val="0"/>
      <w:marRight w:val="0"/>
      <w:marTop w:val="0"/>
      <w:marBottom w:val="0"/>
      <w:divBdr>
        <w:top w:val="none" w:sz="0" w:space="0" w:color="auto"/>
        <w:left w:val="none" w:sz="0" w:space="0" w:color="auto"/>
        <w:bottom w:val="none" w:sz="0" w:space="0" w:color="auto"/>
        <w:right w:val="none" w:sz="0" w:space="0" w:color="auto"/>
      </w:divBdr>
    </w:div>
    <w:div w:id="1521240017">
      <w:bodyDiv w:val="1"/>
      <w:marLeft w:val="0"/>
      <w:marRight w:val="0"/>
      <w:marTop w:val="0"/>
      <w:marBottom w:val="0"/>
      <w:divBdr>
        <w:top w:val="none" w:sz="0" w:space="0" w:color="auto"/>
        <w:left w:val="none" w:sz="0" w:space="0" w:color="auto"/>
        <w:bottom w:val="none" w:sz="0" w:space="0" w:color="auto"/>
        <w:right w:val="none" w:sz="0" w:space="0" w:color="auto"/>
      </w:divBdr>
    </w:div>
    <w:div w:id="1525096820">
      <w:bodyDiv w:val="1"/>
      <w:marLeft w:val="0"/>
      <w:marRight w:val="0"/>
      <w:marTop w:val="0"/>
      <w:marBottom w:val="0"/>
      <w:divBdr>
        <w:top w:val="none" w:sz="0" w:space="0" w:color="auto"/>
        <w:left w:val="none" w:sz="0" w:space="0" w:color="auto"/>
        <w:bottom w:val="none" w:sz="0" w:space="0" w:color="auto"/>
        <w:right w:val="none" w:sz="0" w:space="0" w:color="auto"/>
      </w:divBdr>
    </w:div>
    <w:div w:id="1610624209">
      <w:bodyDiv w:val="1"/>
      <w:marLeft w:val="0"/>
      <w:marRight w:val="0"/>
      <w:marTop w:val="0"/>
      <w:marBottom w:val="0"/>
      <w:divBdr>
        <w:top w:val="none" w:sz="0" w:space="0" w:color="auto"/>
        <w:left w:val="none" w:sz="0" w:space="0" w:color="auto"/>
        <w:bottom w:val="none" w:sz="0" w:space="0" w:color="auto"/>
        <w:right w:val="none" w:sz="0" w:space="0" w:color="auto"/>
      </w:divBdr>
    </w:div>
    <w:div w:id="1632130454">
      <w:bodyDiv w:val="1"/>
      <w:marLeft w:val="0"/>
      <w:marRight w:val="0"/>
      <w:marTop w:val="0"/>
      <w:marBottom w:val="0"/>
      <w:divBdr>
        <w:top w:val="none" w:sz="0" w:space="0" w:color="auto"/>
        <w:left w:val="none" w:sz="0" w:space="0" w:color="auto"/>
        <w:bottom w:val="none" w:sz="0" w:space="0" w:color="auto"/>
        <w:right w:val="none" w:sz="0" w:space="0" w:color="auto"/>
      </w:divBdr>
    </w:div>
    <w:div w:id="1677003919">
      <w:bodyDiv w:val="1"/>
      <w:marLeft w:val="0"/>
      <w:marRight w:val="0"/>
      <w:marTop w:val="0"/>
      <w:marBottom w:val="0"/>
      <w:divBdr>
        <w:top w:val="none" w:sz="0" w:space="0" w:color="auto"/>
        <w:left w:val="none" w:sz="0" w:space="0" w:color="auto"/>
        <w:bottom w:val="none" w:sz="0" w:space="0" w:color="auto"/>
        <w:right w:val="none" w:sz="0" w:space="0" w:color="auto"/>
      </w:divBdr>
    </w:div>
    <w:div w:id="1719666141">
      <w:bodyDiv w:val="1"/>
      <w:marLeft w:val="0"/>
      <w:marRight w:val="0"/>
      <w:marTop w:val="0"/>
      <w:marBottom w:val="0"/>
      <w:divBdr>
        <w:top w:val="none" w:sz="0" w:space="0" w:color="auto"/>
        <w:left w:val="none" w:sz="0" w:space="0" w:color="auto"/>
        <w:bottom w:val="none" w:sz="0" w:space="0" w:color="auto"/>
        <w:right w:val="none" w:sz="0" w:space="0" w:color="auto"/>
      </w:divBdr>
    </w:div>
    <w:div w:id="1755781916">
      <w:bodyDiv w:val="1"/>
      <w:marLeft w:val="0"/>
      <w:marRight w:val="0"/>
      <w:marTop w:val="0"/>
      <w:marBottom w:val="0"/>
      <w:divBdr>
        <w:top w:val="none" w:sz="0" w:space="0" w:color="auto"/>
        <w:left w:val="none" w:sz="0" w:space="0" w:color="auto"/>
        <w:bottom w:val="none" w:sz="0" w:space="0" w:color="auto"/>
        <w:right w:val="none" w:sz="0" w:space="0" w:color="auto"/>
      </w:divBdr>
    </w:div>
    <w:div w:id="1785952798">
      <w:bodyDiv w:val="1"/>
      <w:marLeft w:val="0"/>
      <w:marRight w:val="0"/>
      <w:marTop w:val="0"/>
      <w:marBottom w:val="0"/>
      <w:divBdr>
        <w:top w:val="none" w:sz="0" w:space="0" w:color="auto"/>
        <w:left w:val="none" w:sz="0" w:space="0" w:color="auto"/>
        <w:bottom w:val="none" w:sz="0" w:space="0" w:color="auto"/>
        <w:right w:val="none" w:sz="0" w:space="0" w:color="auto"/>
      </w:divBdr>
    </w:div>
    <w:div w:id="1819031013">
      <w:bodyDiv w:val="1"/>
      <w:marLeft w:val="0"/>
      <w:marRight w:val="0"/>
      <w:marTop w:val="0"/>
      <w:marBottom w:val="0"/>
      <w:divBdr>
        <w:top w:val="none" w:sz="0" w:space="0" w:color="auto"/>
        <w:left w:val="none" w:sz="0" w:space="0" w:color="auto"/>
        <w:bottom w:val="none" w:sz="0" w:space="0" w:color="auto"/>
        <w:right w:val="none" w:sz="0" w:space="0" w:color="auto"/>
      </w:divBdr>
    </w:div>
    <w:div w:id="1819573741">
      <w:bodyDiv w:val="1"/>
      <w:marLeft w:val="0"/>
      <w:marRight w:val="0"/>
      <w:marTop w:val="0"/>
      <w:marBottom w:val="0"/>
      <w:divBdr>
        <w:top w:val="none" w:sz="0" w:space="0" w:color="auto"/>
        <w:left w:val="none" w:sz="0" w:space="0" w:color="auto"/>
        <w:bottom w:val="none" w:sz="0" w:space="0" w:color="auto"/>
        <w:right w:val="none" w:sz="0" w:space="0" w:color="auto"/>
      </w:divBdr>
    </w:div>
    <w:div w:id="1824078651">
      <w:bodyDiv w:val="1"/>
      <w:marLeft w:val="0"/>
      <w:marRight w:val="0"/>
      <w:marTop w:val="0"/>
      <w:marBottom w:val="0"/>
      <w:divBdr>
        <w:top w:val="none" w:sz="0" w:space="0" w:color="auto"/>
        <w:left w:val="none" w:sz="0" w:space="0" w:color="auto"/>
        <w:bottom w:val="none" w:sz="0" w:space="0" w:color="auto"/>
        <w:right w:val="none" w:sz="0" w:space="0" w:color="auto"/>
      </w:divBdr>
    </w:div>
    <w:div w:id="1829706562">
      <w:bodyDiv w:val="1"/>
      <w:marLeft w:val="0"/>
      <w:marRight w:val="0"/>
      <w:marTop w:val="0"/>
      <w:marBottom w:val="0"/>
      <w:divBdr>
        <w:top w:val="none" w:sz="0" w:space="0" w:color="auto"/>
        <w:left w:val="none" w:sz="0" w:space="0" w:color="auto"/>
        <w:bottom w:val="none" w:sz="0" w:space="0" w:color="auto"/>
        <w:right w:val="none" w:sz="0" w:space="0" w:color="auto"/>
      </w:divBdr>
    </w:div>
    <w:div w:id="1833331240">
      <w:bodyDiv w:val="1"/>
      <w:marLeft w:val="0"/>
      <w:marRight w:val="0"/>
      <w:marTop w:val="0"/>
      <w:marBottom w:val="0"/>
      <w:divBdr>
        <w:top w:val="none" w:sz="0" w:space="0" w:color="auto"/>
        <w:left w:val="none" w:sz="0" w:space="0" w:color="auto"/>
        <w:bottom w:val="none" w:sz="0" w:space="0" w:color="auto"/>
        <w:right w:val="none" w:sz="0" w:space="0" w:color="auto"/>
      </w:divBdr>
    </w:div>
    <w:div w:id="1884252003">
      <w:bodyDiv w:val="1"/>
      <w:marLeft w:val="0"/>
      <w:marRight w:val="0"/>
      <w:marTop w:val="0"/>
      <w:marBottom w:val="0"/>
      <w:divBdr>
        <w:top w:val="none" w:sz="0" w:space="0" w:color="auto"/>
        <w:left w:val="none" w:sz="0" w:space="0" w:color="auto"/>
        <w:bottom w:val="none" w:sz="0" w:space="0" w:color="auto"/>
        <w:right w:val="none" w:sz="0" w:space="0" w:color="auto"/>
      </w:divBdr>
    </w:div>
    <w:div w:id="1891375603">
      <w:bodyDiv w:val="1"/>
      <w:marLeft w:val="0"/>
      <w:marRight w:val="0"/>
      <w:marTop w:val="0"/>
      <w:marBottom w:val="0"/>
      <w:divBdr>
        <w:top w:val="none" w:sz="0" w:space="0" w:color="auto"/>
        <w:left w:val="none" w:sz="0" w:space="0" w:color="auto"/>
        <w:bottom w:val="none" w:sz="0" w:space="0" w:color="auto"/>
        <w:right w:val="none" w:sz="0" w:space="0" w:color="auto"/>
      </w:divBdr>
    </w:div>
    <w:div w:id="1901599855">
      <w:bodyDiv w:val="1"/>
      <w:marLeft w:val="0"/>
      <w:marRight w:val="0"/>
      <w:marTop w:val="0"/>
      <w:marBottom w:val="0"/>
      <w:divBdr>
        <w:top w:val="none" w:sz="0" w:space="0" w:color="auto"/>
        <w:left w:val="none" w:sz="0" w:space="0" w:color="auto"/>
        <w:bottom w:val="none" w:sz="0" w:space="0" w:color="auto"/>
        <w:right w:val="none" w:sz="0" w:space="0" w:color="auto"/>
      </w:divBdr>
    </w:div>
    <w:div w:id="1908689304">
      <w:bodyDiv w:val="1"/>
      <w:marLeft w:val="0"/>
      <w:marRight w:val="0"/>
      <w:marTop w:val="0"/>
      <w:marBottom w:val="0"/>
      <w:divBdr>
        <w:top w:val="none" w:sz="0" w:space="0" w:color="auto"/>
        <w:left w:val="none" w:sz="0" w:space="0" w:color="auto"/>
        <w:bottom w:val="none" w:sz="0" w:space="0" w:color="auto"/>
        <w:right w:val="none" w:sz="0" w:space="0" w:color="auto"/>
      </w:divBdr>
    </w:div>
    <w:div w:id="1925069193">
      <w:bodyDiv w:val="1"/>
      <w:marLeft w:val="0"/>
      <w:marRight w:val="0"/>
      <w:marTop w:val="0"/>
      <w:marBottom w:val="0"/>
      <w:divBdr>
        <w:top w:val="none" w:sz="0" w:space="0" w:color="auto"/>
        <w:left w:val="none" w:sz="0" w:space="0" w:color="auto"/>
        <w:bottom w:val="none" w:sz="0" w:space="0" w:color="auto"/>
        <w:right w:val="none" w:sz="0" w:space="0" w:color="auto"/>
      </w:divBdr>
    </w:div>
    <w:div w:id="1968275202">
      <w:bodyDiv w:val="1"/>
      <w:marLeft w:val="0"/>
      <w:marRight w:val="0"/>
      <w:marTop w:val="0"/>
      <w:marBottom w:val="0"/>
      <w:divBdr>
        <w:top w:val="none" w:sz="0" w:space="0" w:color="auto"/>
        <w:left w:val="none" w:sz="0" w:space="0" w:color="auto"/>
        <w:bottom w:val="none" w:sz="0" w:space="0" w:color="auto"/>
        <w:right w:val="none" w:sz="0" w:space="0" w:color="auto"/>
      </w:divBdr>
    </w:div>
    <w:div w:id="1977057019">
      <w:bodyDiv w:val="1"/>
      <w:marLeft w:val="0"/>
      <w:marRight w:val="0"/>
      <w:marTop w:val="0"/>
      <w:marBottom w:val="0"/>
      <w:divBdr>
        <w:top w:val="none" w:sz="0" w:space="0" w:color="auto"/>
        <w:left w:val="none" w:sz="0" w:space="0" w:color="auto"/>
        <w:bottom w:val="none" w:sz="0" w:space="0" w:color="auto"/>
        <w:right w:val="none" w:sz="0" w:space="0" w:color="auto"/>
      </w:divBdr>
    </w:div>
    <w:div w:id="1991906458">
      <w:bodyDiv w:val="1"/>
      <w:marLeft w:val="0"/>
      <w:marRight w:val="0"/>
      <w:marTop w:val="0"/>
      <w:marBottom w:val="0"/>
      <w:divBdr>
        <w:top w:val="none" w:sz="0" w:space="0" w:color="auto"/>
        <w:left w:val="none" w:sz="0" w:space="0" w:color="auto"/>
        <w:bottom w:val="none" w:sz="0" w:space="0" w:color="auto"/>
        <w:right w:val="none" w:sz="0" w:space="0" w:color="auto"/>
      </w:divBdr>
    </w:div>
    <w:div w:id="2002737835">
      <w:bodyDiv w:val="1"/>
      <w:marLeft w:val="0"/>
      <w:marRight w:val="0"/>
      <w:marTop w:val="0"/>
      <w:marBottom w:val="0"/>
      <w:divBdr>
        <w:top w:val="none" w:sz="0" w:space="0" w:color="auto"/>
        <w:left w:val="none" w:sz="0" w:space="0" w:color="auto"/>
        <w:bottom w:val="none" w:sz="0" w:space="0" w:color="auto"/>
        <w:right w:val="none" w:sz="0" w:space="0" w:color="auto"/>
      </w:divBdr>
    </w:div>
    <w:div w:id="2022703140">
      <w:bodyDiv w:val="1"/>
      <w:marLeft w:val="0"/>
      <w:marRight w:val="0"/>
      <w:marTop w:val="0"/>
      <w:marBottom w:val="0"/>
      <w:divBdr>
        <w:top w:val="none" w:sz="0" w:space="0" w:color="auto"/>
        <w:left w:val="none" w:sz="0" w:space="0" w:color="auto"/>
        <w:bottom w:val="none" w:sz="0" w:space="0" w:color="auto"/>
        <w:right w:val="none" w:sz="0" w:space="0" w:color="auto"/>
      </w:divBdr>
    </w:div>
    <w:div w:id="2031177369">
      <w:bodyDiv w:val="1"/>
      <w:marLeft w:val="0"/>
      <w:marRight w:val="0"/>
      <w:marTop w:val="0"/>
      <w:marBottom w:val="0"/>
      <w:divBdr>
        <w:top w:val="none" w:sz="0" w:space="0" w:color="auto"/>
        <w:left w:val="none" w:sz="0" w:space="0" w:color="auto"/>
        <w:bottom w:val="none" w:sz="0" w:space="0" w:color="auto"/>
        <w:right w:val="none" w:sz="0" w:space="0" w:color="auto"/>
      </w:divBdr>
    </w:div>
    <w:div w:id="2036692506">
      <w:bodyDiv w:val="1"/>
      <w:marLeft w:val="0"/>
      <w:marRight w:val="0"/>
      <w:marTop w:val="0"/>
      <w:marBottom w:val="0"/>
      <w:divBdr>
        <w:top w:val="none" w:sz="0" w:space="0" w:color="auto"/>
        <w:left w:val="none" w:sz="0" w:space="0" w:color="auto"/>
        <w:bottom w:val="none" w:sz="0" w:space="0" w:color="auto"/>
        <w:right w:val="none" w:sz="0" w:space="0" w:color="auto"/>
      </w:divBdr>
    </w:div>
    <w:div w:id="2037657384">
      <w:bodyDiv w:val="1"/>
      <w:marLeft w:val="0"/>
      <w:marRight w:val="0"/>
      <w:marTop w:val="0"/>
      <w:marBottom w:val="0"/>
      <w:divBdr>
        <w:top w:val="none" w:sz="0" w:space="0" w:color="auto"/>
        <w:left w:val="none" w:sz="0" w:space="0" w:color="auto"/>
        <w:bottom w:val="none" w:sz="0" w:space="0" w:color="auto"/>
        <w:right w:val="none" w:sz="0" w:space="0" w:color="auto"/>
      </w:divBdr>
    </w:div>
    <w:div w:id="2046758358">
      <w:bodyDiv w:val="1"/>
      <w:marLeft w:val="0"/>
      <w:marRight w:val="0"/>
      <w:marTop w:val="0"/>
      <w:marBottom w:val="0"/>
      <w:divBdr>
        <w:top w:val="none" w:sz="0" w:space="0" w:color="auto"/>
        <w:left w:val="none" w:sz="0" w:space="0" w:color="auto"/>
        <w:bottom w:val="none" w:sz="0" w:space="0" w:color="auto"/>
        <w:right w:val="none" w:sz="0" w:space="0" w:color="auto"/>
      </w:divBdr>
    </w:div>
    <w:div w:id="2052683733">
      <w:bodyDiv w:val="1"/>
      <w:marLeft w:val="0"/>
      <w:marRight w:val="0"/>
      <w:marTop w:val="0"/>
      <w:marBottom w:val="0"/>
      <w:divBdr>
        <w:top w:val="none" w:sz="0" w:space="0" w:color="auto"/>
        <w:left w:val="none" w:sz="0" w:space="0" w:color="auto"/>
        <w:bottom w:val="none" w:sz="0" w:space="0" w:color="auto"/>
        <w:right w:val="none" w:sz="0" w:space="0" w:color="auto"/>
      </w:divBdr>
    </w:div>
    <w:div w:id="2095935742">
      <w:bodyDiv w:val="1"/>
      <w:marLeft w:val="0"/>
      <w:marRight w:val="0"/>
      <w:marTop w:val="0"/>
      <w:marBottom w:val="0"/>
      <w:divBdr>
        <w:top w:val="none" w:sz="0" w:space="0" w:color="auto"/>
        <w:left w:val="none" w:sz="0" w:space="0" w:color="auto"/>
        <w:bottom w:val="none" w:sz="0" w:space="0" w:color="auto"/>
        <w:right w:val="none" w:sz="0" w:space="0" w:color="auto"/>
      </w:divBdr>
    </w:div>
    <w:div w:id="2112890657">
      <w:bodyDiv w:val="1"/>
      <w:marLeft w:val="0"/>
      <w:marRight w:val="0"/>
      <w:marTop w:val="0"/>
      <w:marBottom w:val="0"/>
      <w:divBdr>
        <w:top w:val="none" w:sz="0" w:space="0" w:color="auto"/>
        <w:left w:val="none" w:sz="0" w:space="0" w:color="auto"/>
        <w:bottom w:val="none" w:sz="0" w:space="0" w:color="auto"/>
        <w:right w:val="none" w:sz="0" w:space="0" w:color="auto"/>
      </w:divBdr>
    </w:div>
    <w:div w:id="212850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microsoft.com/office/2016/09/relationships/commentsIds" Target="commentsIds.xml" Id="rId15" /><Relationship Type="http://schemas.openxmlformats.org/officeDocument/2006/relationships/footnotes" Target="footnotes.xml" Id="rId10" /><Relationship Type="http://schemas.microsoft.com/office/2011/relationships/people" Target="people.xml" Id="rId19"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1/relationships/commentsExtended" Target="commentsExtended.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kolaj\OneDrive\Desktop\DO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2024-06-13T00:00:00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cff1d59-5388-4da2-9af0-30acecfb30f6">
      <Terms xmlns="http://schemas.microsoft.com/office/infopath/2007/PartnerControls"/>
    </lcf76f155ced4ddcb4097134ff3c332f>
    <TaxCatchAll xmlns="45aac7ba-0665-48a0-b431-9863c8ca53d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8A4221D25443EF43AF02FBB22799F6FB" ma:contentTypeVersion="17" ma:contentTypeDescription="Create a new document." ma:contentTypeScope="" ma:versionID="161c7432f04610a4b51762b249d6433e">
  <xsd:schema xmlns:xsd="http://www.w3.org/2001/XMLSchema" xmlns:xs="http://www.w3.org/2001/XMLSchema" xmlns:p="http://schemas.microsoft.com/office/2006/metadata/properties" xmlns:ns2="acff1d59-5388-4da2-9af0-30acecfb30f6" xmlns:ns3="45aac7ba-0665-48a0-b431-9863c8ca53d2" targetNamespace="http://schemas.microsoft.com/office/2006/metadata/properties" ma:root="true" ma:fieldsID="39f9e361fe7e7ec1e98a0617e8c94dd5" ns2:_="" ns3:_="">
    <xsd:import namespace="acff1d59-5388-4da2-9af0-30acecfb30f6"/>
    <xsd:import namespace="45aac7ba-0665-48a0-b431-9863c8ca53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ff1d59-5388-4da2-9af0-30acecfb30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eba93fa-5e2a-4e95-bca4-166422ac53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aac7ba-0665-48a0-b431-9863c8ca53d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05ac3cf-0b53-41bc-83a3-3bb594605adc}" ma:internalName="TaxCatchAll" ma:showField="CatchAllData" ma:web="45aac7ba-0665-48a0-b431-9863c8ca53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837812-7C00-4C7E-94B2-6ED25B10F3A5}">
  <ds:schemaRefs>
    <ds:schemaRef ds:uri="http://schemas.microsoft.com/office/2006/metadata/properties"/>
    <ds:schemaRef ds:uri="http://www.w3.org/XML/1998/namespace"/>
    <ds:schemaRef ds:uri="45aac7ba-0665-48a0-b431-9863c8ca53d2"/>
    <ds:schemaRef ds:uri="http://schemas.microsoft.com/office/infopath/2007/PartnerControls"/>
    <ds:schemaRef ds:uri="http://purl.org/dc/elements/1.1/"/>
    <ds:schemaRef ds:uri="acff1d59-5388-4da2-9af0-30acecfb30f6"/>
    <ds:schemaRef ds:uri="http://purl.org/dc/terms/"/>
    <ds:schemaRef ds:uri="http://schemas.microsoft.com/office/2006/documentManagement/types"/>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BB3ED4BC-707F-4131-90C4-AA06D2D52B0E}">
  <ds:schemaRefs>
    <ds:schemaRef ds:uri="http://schemas.microsoft.com/sharepoint/v3/contenttype/forms"/>
  </ds:schemaRefs>
</ds:datastoreItem>
</file>

<file path=customXml/itemProps4.xml><?xml version="1.0" encoding="utf-8"?>
<ds:datastoreItem xmlns:ds="http://schemas.openxmlformats.org/officeDocument/2006/customXml" ds:itemID="{3C02DCDA-A979-433D-892A-F1D792239A58}">
  <ds:schemaRefs>
    <ds:schemaRef ds:uri="http://schemas.openxmlformats.org/officeDocument/2006/bibliography"/>
  </ds:schemaRefs>
</ds:datastoreItem>
</file>

<file path=customXml/itemProps5.xml><?xml version="1.0" encoding="utf-8"?>
<ds:datastoreItem xmlns:ds="http://schemas.openxmlformats.org/officeDocument/2006/customXml" ds:itemID="{B78498D0-BEC6-4DE2-AFA9-A0C88F4281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ff1d59-5388-4da2-9af0-30acecfb30f6"/>
    <ds:schemaRef ds:uri="45aac7ba-0665-48a0-b431-9863c8ca5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DOC Template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{ROBOT NAME}</dc:title>
  <dc:subject>Version 1.0</dc:subject>
  <dc:creator>Mikołaj Zieliński</dc:creator>
  <keywords/>
  <dc:description/>
  <lastModifiedBy>Mikołaj Zieliński</lastModifiedBy>
  <revision>17</revision>
  <dcterms:created xsi:type="dcterms:W3CDTF">2025-02-05T14:57:00.0000000Z</dcterms:created>
  <dcterms:modified xsi:type="dcterms:W3CDTF">2025-05-09T11:50:39.9636816Z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0x0101008A4221D25443EF43AF02FBB22799F6FB</vt:lpwstr>
  </property>
  <property fmtid="{D5CDD505-2E9C-101B-9397-08002B2CF9AE}" pid="3" name="MediaServiceImageTags">
    <vt:lpwstr/>
  </property>
  <property fmtid="{D5CDD505-2E9C-101B-9397-08002B2CF9AE}" pid="4" name="GrammarlyDocumentId">
    <vt:lpwstr>0806a3fa8837557326078a3620f6e705d9d222d2675b1c203f16c685a315ffad</vt:lpwstr>
  </property>
</Properties>
</file>